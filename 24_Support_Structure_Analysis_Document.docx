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0E0A680" w14:textId="77777777" w:rsidTr="00A43A5B">
        <w:trPr>
          <w:cantSplit/>
          <w:trHeight w:val="4488"/>
        </w:trPr>
        <w:tc>
          <w:tcPr>
            <w:tcW w:w="6285" w:type="dxa"/>
          </w:tcPr>
          <w:p w14:paraId="56FFC25B" w14:textId="762C78FD" w:rsidR="00F448BC" w:rsidRDefault="00D31B5A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2A8124" wp14:editId="7340589B">
                  <wp:extent cx="3853815" cy="2098040"/>
                  <wp:effectExtent l="0" t="0" r="0" b="0"/>
                  <wp:docPr id="1591832025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83202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78ED7D79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2CD0134C" w14:textId="34718518" w:rsidR="00B77317" w:rsidRPr="00CD1539" w:rsidRDefault="00D31B5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Support Structure</w:t>
                  </w:r>
                </w:p>
                <w:p w14:paraId="45811636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043DFA06" w14:textId="7B05C4F4" w:rsidR="00B77317" w:rsidRPr="00CD1539" w:rsidRDefault="00D31B5A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19 December 2024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58AD7AF1" w14:textId="20844420" w:rsidR="00B77317" w:rsidRPr="00CD1539" w:rsidRDefault="00D31B5A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12524353" w14:textId="7A64E544" w:rsidR="00B77317" w:rsidRPr="006A441F" w:rsidRDefault="00D31B5A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56A55073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49F37F3F" w14:textId="521694DB" w:rsidR="00B77317" w:rsidRDefault="00D31B5A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658243E7" w14:textId="7BAF133D" w:rsidR="00D31B5A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85537830" w:history="1">
                        <w:r w:rsidR="00D31B5A" w:rsidRPr="00771B5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D31B5A">
                          <w:rPr>
                            <w:noProof/>
                            <w:webHidden/>
                          </w:rPr>
                          <w:tab/>
                        </w:r>
                        <w:r w:rsidR="00D31B5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D31B5A">
                          <w:rPr>
                            <w:noProof/>
                            <w:webHidden/>
                          </w:rPr>
                          <w:instrText xml:space="preserve"> PAGEREF _Toc185537830 \h </w:instrText>
                        </w:r>
                        <w:r w:rsidR="00D31B5A">
                          <w:rPr>
                            <w:noProof/>
                            <w:webHidden/>
                          </w:rPr>
                        </w:r>
                        <w:r w:rsidR="00D31B5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D31B5A">
                          <w:rPr>
                            <w:noProof/>
                            <w:webHidden/>
                          </w:rPr>
                          <w:t>1</w:t>
                        </w:r>
                        <w:r w:rsidR="00D31B5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173D1AE" w14:textId="6CCADF89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1" w:history="1">
                        <w:r w:rsidRPr="00771B5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33FD51A" w14:textId="2F752E67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2" w:history="1">
                        <w:r w:rsidRPr="00771B5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DF3EEF" w14:textId="40D420BC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3" w:history="1">
                        <w:r w:rsidRPr="00771B5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97E0D4B" w14:textId="26D1A6DA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4" w:history="1">
                        <w:r w:rsidRPr="00771B5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D0F879" w14:textId="2EB61045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5" w:history="1">
                        <w:r w:rsidRPr="00771B5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D907F6" w14:textId="081A6BB2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6" w:history="1">
                        <w:r w:rsidRPr="00771B5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131F36" w14:textId="45955298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7" w:history="1">
                        <w:r w:rsidRPr="00771B5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A15953" w14:textId="1739F50A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8" w:history="1">
                        <w:r w:rsidRPr="00771B5F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3EC7E9F" w14:textId="0321F314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39" w:history="1">
                        <w:r w:rsidRPr="00771B5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2C27FD0" w14:textId="38399C05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40" w:history="1">
                        <w:r w:rsidRPr="00771B5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AAE37B1" w14:textId="7A3EB7CF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41" w:history="1">
                        <w:r w:rsidRPr="00771B5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9B2EB5" w14:textId="6D914597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42" w:history="1">
                        <w:r w:rsidRPr="00771B5F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45BB270" w14:textId="4F340A20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43" w:history="1">
                        <w:r w:rsidRPr="00771B5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D966FA" w14:textId="01480E10" w:rsidR="00D31B5A" w:rsidRDefault="00D31B5A">
                      <w:pPr>
                        <w:pStyle w:val="TOC1"/>
                        <w:rPr>
                          <w:noProof/>
                          <w:kern w:val="2"/>
                          <w:sz w:val="22"/>
                          <w:lang w:val="en-IN" w:eastAsia="en-IN"/>
                          <w14:ligatures w14:val="standardContextual"/>
                        </w:rPr>
                      </w:pPr>
                      <w:hyperlink w:anchor="_Toc185537844" w:history="1">
                        <w:r w:rsidRPr="00771B5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_Toc185537844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D656A22" w14:textId="1B505B11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1F0C2B2A" w14:textId="77777777" w:rsidR="00F448BC" w:rsidRDefault="00F448BC" w:rsidP="00A5373F"/>
        </w:tc>
      </w:tr>
      <w:tr w:rsidR="00F448BC" w14:paraId="242E275B" w14:textId="77777777" w:rsidTr="00BE081A">
        <w:trPr>
          <w:cantSplit/>
          <w:trHeight w:val="3924"/>
        </w:trPr>
        <w:tc>
          <w:tcPr>
            <w:tcW w:w="6285" w:type="dxa"/>
          </w:tcPr>
          <w:p w14:paraId="356057D7" w14:textId="4F4F73FD" w:rsidR="00C27B5D" w:rsidRDefault="00D31B5A" w:rsidP="00C27B5D">
            <w:pPr>
              <w:pStyle w:val="Heading1"/>
            </w:pPr>
            <w:bookmarkStart w:id="0" w:name="_Toc185537830"/>
            <w:r>
              <w:t>Description</w:t>
            </w:r>
            <w:bookmarkEnd w:id="0"/>
          </w:p>
          <w:p w14:paraId="4C1696B1" w14:textId="435870F1" w:rsidR="00F448BC" w:rsidRPr="00E65D6E" w:rsidRDefault="00D31B5A" w:rsidP="00FF408C">
            <w:r>
              <w:t>No Data</w:t>
            </w:r>
          </w:p>
        </w:tc>
        <w:tc>
          <w:tcPr>
            <w:tcW w:w="4713" w:type="dxa"/>
            <w:vMerge/>
          </w:tcPr>
          <w:p w14:paraId="199FD800" w14:textId="77777777" w:rsidR="00F448BC" w:rsidRPr="00A33AA4" w:rsidRDefault="00F448BC" w:rsidP="00840CC7">
            <w:pPr>
              <w:pStyle w:val="TOC3"/>
            </w:pPr>
          </w:p>
        </w:tc>
      </w:tr>
    </w:tbl>
    <w:p w14:paraId="19A8A01C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01F291F" w14:textId="77777777" w:rsidTr="00DD03CF">
        <w:tc>
          <w:tcPr>
            <w:tcW w:w="11016" w:type="dxa"/>
          </w:tcPr>
          <w:p w14:paraId="751301AC" w14:textId="7DC900D0" w:rsidR="00343025" w:rsidRDefault="00D31B5A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85537831"/>
            <w:r>
              <w:lastRenderedPageBreak/>
              <w:t>Assumptions</w:t>
            </w:r>
            <w:bookmarkEnd w:id="4"/>
          </w:p>
          <w:p w14:paraId="760605F3" w14:textId="47F48557" w:rsidR="00A96F2C" w:rsidRDefault="00A96F2C" w:rsidP="00A96F2C"/>
        </w:tc>
      </w:tr>
    </w:tbl>
    <w:p w14:paraId="26796F31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4456CC2" w14:textId="77777777" w:rsidTr="00ED5A01">
        <w:tc>
          <w:tcPr>
            <w:tcW w:w="11016" w:type="dxa"/>
          </w:tcPr>
          <w:p w14:paraId="1BAB77FB" w14:textId="0C89FDE6" w:rsidR="00FF408C" w:rsidRDefault="00D31B5A" w:rsidP="00FF408C">
            <w:pPr>
              <w:pStyle w:val="Heading1"/>
            </w:pPr>
            <w:bookmarkStart w:id="5" w:name="_Toc185537832"/>
            <w:r>
              <w:lastRenderedPageBreak/>
              <w:t>Model Information</w:t>
            </w:r>
            <w:bookmarkEnd w:id="5"/>
          </w:p>
          <w:p w14:paraId="1C268F1C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46"/>
              <w:gridCol w:w="2356"/>
              <w:gridCol w:w="3069"/>
              <w:gridCol w:w="2683"/>
            </w:tblGrid>
            <w:tr w:rsidR="00C16188" w14:paraId="13D96229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6"/>
                  </w:tblGrid>
                  <w:tr w:rsidR="00077EA0" w14:paraId="35F20089" w14:textId="77777777" w:rsidTr="00077EA0">
                    <w:tc>
                      <w:tcPr>
                        <w:tcW w:w="8640" w:type="dxa"/>
                      </w:tcPr>
                      <w:p w14:paraId="0E4CDE1F" w14:textId="71CAD421" w:rsidR="00077EA0" w:rsidRDefault="00D31B5A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0D38E7E2" wp14:editId="5B825439">
                              <wp:extent cx="5349240" cy="3843020"/>
                              <wp:effectExtent l="0" t="0" r="3810" b="5080"/>
                              <wp:docPr id="977182047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7182047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8430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00B673B" w14:textId="27507DDB" w:rsidR="00C16188" w:rsidRDefault="00D31B5A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Support Structure</w:t>
                  </w:r>
                </w:p>
                <w:p w14:paraId="708405A4" w14:textId="19A9CFF9" w:rsidR="00C16188" w:rsidRDefault="00D31B5A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C16188" w14:paraId="7083DBBB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9782DB" w14:textId="6010A82E" w:rsidR="00C16188" w:rsidRPr="0044448A" w:rsidRDefault="00D31B5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D06D5B5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917C6A" w14:textId="752CEC63" w:rsidR="00C16188" w:rsidRDefault="00D31B5A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5E9C24" w14:textId="50DD76C0" w:rsidR="00C16188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98DC4E" w14:textId="31FDD772" w:rsidR="00C16188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488444" w14:textId="7793101E" w:rsidR="00C16188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D31B5A" w14:paraId="1EE4BA88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98BD21" w14:textId="057AA318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Mirror5[3]</w:t>
                  </w:r>
                </w:p>
                <w:p w14:paraId="6D9C6457" w14:textId="6D7CB0D8" w:rsidR="00D31B5A" w:rsidRPr="0044448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3994394" wp14:editId="0625CD44">
                        <wp:extent cx="1533525" cy="1101725"/>
                        <wp:effectExtent l="0" t="0" r="9525" b="3175"/>
                        <wp:docPr id="678844659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8844659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C25724" w14:textId="4F02F12E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843AF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512D6BE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3D257AD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482E6E9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7195CB87" w14:textId="61E5CE76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73E81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1AADF6E0" w14:textId="5C9CCDB1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35574058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D4AE00" w14:textId="7E46E9C7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4524117D" w14:textId="157300F4" w:rsidR="00D31B5A" w:rsidRPr="0044448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7F85965" wp14:editId="16CE5F2C">
                        <wp:extent cx="1533525" cy="1101725"/>
                        <wp:effectExtent l="0" t="0" r="9525" b="3175"/>
                        <wp:docPr id="521193980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1193980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BFB9EF" w14:textId="284D7143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138F61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05C2820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7BE9DE44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761C783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3D4CD147" w14:textId="5600C1ED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19AB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47056743" w14:textId="46F9C722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6DDA952C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4C42FD" w14:textId="44271F87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Mirror5[2]</w:t>
                  </w:r>
                </w:p>
                <w:p w14:paraId="5BB2C7A3" w14:textId="62619932" w:rsidR="00D31B5A" w:rsidRPr="0044448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53EFDB6" wp14:editId="6B0AC256">
                        <wp:extent cx="1533525" cy="1101725"/>
                        <wp:effectExtent l="0" t="0" r="9525" b="3175"/>
                        <wp:docPr id="1176523153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6523153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A1AF6C" w14:textId="6674775F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372D8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6C5ED47B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64FA5F61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09DED73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79D3C20F" w14:textId="7429FD14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C3E13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4BC8B528" w14:textId="78A331FF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092828E5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99AA6C" w14:textId="77719153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Mirror5[1]</w:t>
                  </w:r>
                </w:p>
                <w:p w14:paraId="232BF1BD" w14:textId="71F88AF5" w:rsidR="00D31B5A" w:rsidRPr="0044448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6F7D934" wp14:editId="39D63DB9">
                        <wp:extent cx="1533525" cy="1101725"/>
                        <wp:effectExtent l="0" t="0" r="9525" b="3175"/>
                        <wp:docPr id="907986980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798698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E5A6EA" w14:textId="08ABC3C2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32803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629B91E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2A6464E1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657F845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7041553E" w14:textId="687EDA09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0AB9B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15701D7E" w14:textId="5C82EF6D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2614926E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B57C8E" w14:textId="0AEA5729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Mirror4[2]</w:t>
                  </w:r>
                </w:p>
                <w:p w14:paraId="2178499A" w14:textId="4C1FC9A3" w:rsidR="00D31B5A" w:rsidRPr="0044448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A874CCD" wp14:editId="64375574">
                        <wp:extent cx="1533525" cy="1101725"/>
                        <wp:effectExtent l="0" t="0" r="9525" b="3175"/>
                        <wp:docPr id="1959097662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9097662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AC4FA5" w14:textId="3BCC6335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50A88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4828D1F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4501411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55ED1DA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53783758" w14:textId="5C2A1825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849F0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45F012F8" w14:textId="5BD56353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247B6E0F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4253BC" w14:textId="4AB3B54A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Mirror4[1]</w:t>
                  </w:r>
                </w:p>
                <w:p w14:paraId="519341F7" w14:textId="35BB2CEE" w:rsidR="00D31B5A" w:rsidRPr="0044448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8B76BB1" wp14:editId="3DCFB3F3">
                        <wp:extent cx="1533525" cy="1101725"/>
                        <wp:effectExtent l="0" t="0" r="9525" b="3175"/>
                        <wp:docPr id="2087660692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7660692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568583" w14:textId="5FAD9272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082B3B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07DD39C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75FB554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0F5164F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274CB1D5" w14:textId="46037FFA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FE1E2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444EF78B" w14:textId="75D7D658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7B85E543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39F1C5" w14:textId="74B42DF6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Mirror5[4]</w:t>
                  </w:r>
                </w:p>
                <w:p w14:paraId="7FFCCE81" w14:textId="1A18B62E" w:rsidR="00D31B5A" w:rsidRPr="0044448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111C34D" wp14:editId="2ED85F60">
                        <wp:extent cx="1533525" cy="1101725"/>
                        <wp:effectExtent l="0" t="0" r="9525" b="3175"/>
                        <wp:docPr id="1083465178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3465178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8B370E" w14:textId="1A17EF4F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4F5F0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4A821AF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4C3A1AE1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0B3001C0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17CBE83C" w14:textId="6C260F90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61355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0498F89A" w14:textId="30486675" w:rsidR="00D31B5A" w:rsidRPr="0044448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C16188" w14:paraId="4B5CBFA4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4152A6" w14:textId="294C822A" w:rsidR="00C16188" w:rsidRDefault="00D31B5A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Mirror3</w:t>
                  </w:r>
                </w:p>
                <w:p w14:paraId="470C9899" w14:textId="5FA50476" w:rsidR="004B3022" w:rsidRPr="0044448A" w:rsidRDefault="00D31B5A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8A919ED" wp14:editId="5499E44E">
                        <wp:extent cx="1533525" cy="1101725"/>
                        <wp:effectExtent l="0" t="0" r="9525" b="3175"/>
                        <wp:docPr id="42399814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3998140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470DCF" w14:textId="2C6FF7B5" w:rsidR="00C16188" w:rsidRPr="0044448A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252088" w14:textId="77777777" w:rsidR="00D31B5A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Mass:2.8457 kg</w:t>
                  </w:r>
                </w:p>
                <w:p w14:paraId="67AEF6BF" w14:textId="77777777" w:rsidR="00D31B5A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Volume:0.000389821 m^3</w:t>
                  </w:r>
                </w:p>
                <w:p w14:paraId="41BD1F5A" w14:textId="77777777" w:rsidR="00D31B5A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Density:7,300 kg/m^3</w:t>
                  </w:r>
                </w:p>
                <w:p w14:paraId="395E5F62" w14:textId="77777777" w:rsidR="00D31B5A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Weight:27.8878 N</w:t>
                  </w:r>
                </w:p>
                <w:p w14:paraId="45E98B13" w14:textId="0F688FB9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D19148" w14:textId="77777777" w:rsidR="00D31B5A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2B893FAE" w14:textId="09BF57F8" w:rsidR="00C16188" w:rsidRPr="0044448A" w:rsidRDefault="00D31B5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224CED" w14:paraId="3777CD85" w14:textId="77777777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710274" w14:textId="34ACDFEC" w:rsidR="00224CED" w:rsidRDefault="00D31B5A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14:paraId="03F3E0E7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1435B2" w14:textId="7EEA4532" w:rsidR="004B3022" w:rsidRDefault="00D31B5A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45CA0FD" w14:textId="1055EF97" w:rsidR="004B3022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98F403" w14:textId="4D63A1C1" w:rsidR="004B3022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D5D25B" w14:textId="1DFA0D92" w:rsidR="004B3022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D31B5A" w14:paraId="38B10125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A48545" w14:textId="6E6CA6B7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SolidBody 3(Square tube 80 X 80 X 5(21)[6])</w:t>
                  </w:r>
                </w:p>
                <w:p w14:paraId="3E996B94" w14:textId="691E8443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2C4E8AA" wp14:editId="49156393">
                        <wp:extent cx="1533525" cy="1101725"/>
                        <wp:effectExtent l="0" t="0" r="9525" b="3175"/>
                        <wp:docPr id="1001485606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1485606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C0D97F" w14:textId="3C1104E0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DB7DE0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3CA0941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10D6B5C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Length:1,490mm</w:t>
                  </w:r>
                </w:p>
                <w:p w14:paraId="1A32164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Volume:0.00273507m^3</w:t>
                  </w:r>
                </w:p>
                <w:p w14:paraId="63C4536B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76A0631B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Mass:19.966kg</w:t>
                  </w:r>
                </w:p>
                <w:p w14:paraId="627E56A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Weight:195.667N</w:t>
                  </w:r>
                </w:p>
                <w:p w14:paraId="6764909C" w14:textId="02070603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04686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180CA8B6" w14:textId="48263AEB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1B2F7F5E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85B6AA" w14:textId="7267013E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5(Square tube 80 X 80 X 5(21)[11])</w:t>
                  </w:r>
                </w:p>
                <w:p w14:paraId="19BD89E0" w14:textId="778B52B3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6F0949D" wp14:editId="058B38F9">
                        <wp:extent cx="1533525" cy="1101725"/>
                        <wp:effectExtent l="0" t="0" r="9525" b="3175"/>
                        <wp:docPr id="1223634046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23634046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5F226E" w14:textId="5CCF33DA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29B07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262079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0AC33E4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Length:2,590mm</w:t>
                  </w:r>
                </w:p>
                <w:p w14:paraId="43C40F4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Volume:0.00475425m^3</w:t>
                  </w:r>
                </w:p>
                <w:p w14:paraId="19B349A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3448C14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Mass:34.7061kg</w:t>
                  </w:r>
                </w:p>
                <w:p w14:paraId="5FF2B78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Weight:340.119N</w:t>
                  </w:r>
                </w:p>
                <w:p w14:paraId="37B89773" w14:textId="662CCE49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230C34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3F96E72D" w14:textId="6D97F291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50DB900E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3600B5" w14:textId="1C1ADF44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6(Square tube 80 X 80 X 5(21)[7])</w:t>
                  </w:r>
                </w:p>
                <w:p w14:paraId="1AC5E524" w14:textId="298400E0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8226D63" wp14:editId="4DA31C8D">
                        <wp:extent cx="1533525" cy="1101725"/>
                        <wp:effectExtent l="0" t="0" r="9525" b="3175"/>
                        <wp:docPr id="1114948627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4948627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F45133" w14:textId="22854F8A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EBA65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6D1C64D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5FD4672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Length:1,000mm</w:t>
                  </w:r>
                </w:p>
                <w:p w14:paraId="08DADBD4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Volume:0.00183562m^3</w:t>
                  </w:r>
                </w:p>
                <w:p w14:paraId="00B33D6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173452B0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Mass:13.4kg</w:t>
                  </w:r>
                </w:p>
                <w:p w14:paraId="4CE42FF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Weight:131.32N</w:t>
                  </w:r>
                </w:p>
                <w:p w14:paraId="1BDBD112" w14:textId="4D54E50E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0887D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5AF05436" w14:textId="085170AC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50400781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324D45" w14:textId="461341F1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8(Square tube 80 X 80 X 5(21)[12])</w:t>
                  </w:r>
                </w:p>
                <w:p w14:paraId="2ECAFDED" w14:textId="336553AC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147B14B" wp14:editId="125E7B0B">
                        <wp:extent cx="1533525" cy="1101725"/>
                        <wp:effectExtent l="0" t="0" r="9525" b="3175"/>
                        <wp:docPr id="735542465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5542465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7C26DE" w14:textId="7A883F0F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BB01D6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EF11DFB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4E29D0D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Length:2,590mm</w:t>
                  </w:r>
                </w:p>
                <w:p w14:paraId="44E909D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Volume:0.00475425m^3</w:t>
                  </w:r>
                </w:p>
                <w:p w14:paraId="1261241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765F0D1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Mass:34.7061kg</w:t>
                  </w:r>
                </w:p>
                <w:p w14:paraId="4B26747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Weight:340.119N</w:t>
                  </w:r>
                </w:p>
                <w:p w14:paraId="01EBEE37" w14:textId="3786D858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E4B88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531E661B" w14:textId="6688D229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1063D8AB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6CCDB5" w14:textId="200062D9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9(Trim/Extend4[2])</w:t>
                  </w:r>
                </w:p>
                <w:p w14:paraId="401C7D88" w14:textId="4A5A187B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D69F654" wp14:editId="28DF1CBE">
                        <wp:extent cx="1533525" cy="1101725"/>
                        <wp:effectExtent l="0" t="0" r="9525" b="3175"/>
                        <wp:docPr id="1844356219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4356219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08B003" w14:textId="38CD433E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1C385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44CA940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0449C1E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Length:1,590mm</w:t>
                  </w:r>
                </w:p>
                <w:p w14:paraId="6E4B813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Volume:0.00291868m^3</w:t>
                  </w:r>
                </w:p>
                <w:p w14:paraId="3E769FC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79C64D2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Mass:21.3063kg</w:t>
                  </w:r>
                </w:p>
                <w:p w14:paraId="58C22EB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Weight:208.802N</w:t>
                  </w:r>
                </w:p>
                <w:p w14:paraId="08552242" w14:textId="478BC99C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C9A3B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450FF62C" w14:textId="6B9B6AFD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369D5614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7BD410" w14:textId="1F1BF119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10(Square tube 80 X 80 X 5(21)[8])</w:t>
                  </w:r>
                </w:p>
                <w:p w14:paraId="66834FA3" w14:textId="108ACB24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79FE531" wp14:editId="67830837">
                        <wp:extent cx="1533525" cy="1101725"/>
                        <wp:effectExtent l="0" t="0" r="9525" b="3175"/>
                        <wp:docPr id="1096130944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96130944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931AA6" w14:textId="3F26D423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71B4C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2B8B3E8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0423AEB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Length:1,000mm</w:t>
                  </w:r>
                </w:p>
                <w:p w14:paraId="5C5BCA2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Volume:0.00183562m^3</w:t>
                  </w:r>
                </w:p>
                <w:p w14:paraId="595D24F1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0D7DC7E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Mass:13.4kg</w:t>
                  </w:r>
                </w:p>
                <w:p w14:paraId="57E87EB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Weight:131.32N</w:t>
                  </w:r>
                </w:p>
                <w:p w14:paraId="64722480" w14:textId="2D6A0903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93D15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E:\4-Skill Sets!\A-SolidWorks\Support Structure.SLDPRT</w:t>
                  </w:r>
                </w:p>
                <w:p w14:paraId="09EF264F" w14:textId="5BD2D58A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0DF13052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FC0BA4" w14:textId="4D4AA403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12(Square tube 80 X 80 X 5(21)[13])</w:t>
                  </w:r>
                </w:p>
                <w:p w14:paraId="7C576C44" w14:textId="5A5FAB9D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3478EDD" wp14:editId="70722F07">
                        <wp:extent cx="1533525" cy="1101725"/>
                        <wp:effectExtent l="0" t="0" r="9525" b="3175"/>
                        <wp:docPr id="838549726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8549726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E156CD" w14:textId="0F5AB7DE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29762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BAF249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79DAA981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Length:2,590mm</w:t>
                  </w:r>
                </w:p>
                <w:p w14:paraId="7408598B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Volume:0.00475425m^3</w:t>
                  </w:r>
                </w:p>
                <w:p w14:paraId="276EA6E0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5E95CC6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Mass:34.7061kg</w:t>
                  </w:r>
                </w:p>
                <w:p w14:paraId="446A058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Weight:340.119N</w:t>
                  </w:r>
                </w:p>
                <w:p w14:paraId="1FCBD81B" w14:textId="33CFC29E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7BC55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6A2E5148" w14:textId="194ED09C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581C5BCE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D7623F" w14:textId="7BCE9612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13(Trim/Extend2[2])</w:t>
                  </w:r>
                </w:p>
                <w:p w14:paraId="79E10E62" w14:textId="4A4DEB4E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A48E581" wp14:editId="4F00E586">
                        <wp:extent cx="1533525" cy="1101725"/>
                        <wp:effectExtent l="0" t="0" r="9525" b="3175"/>
                        <wp:docPr id="164750867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4750867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F1BD69" w14:textId="648065B4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ED8D8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68053A6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194D63F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Length:1,590mm</w:t>
                  </w:r>
                </w:p>
                <w:p w14:paraId="39700134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Volume:0.00291868m^3</w:t>
                  </w:r>
                </w:p>
                <w:p w14:paraId="09E4FDA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36616E0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Mass:21.3063kg</w:t>
                  </w:r>
                </w:p>
                <w:p w14:paraId="605597A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Weight:208.802N</w:t>
                  </w:r>
                </w:p>
                <w:p w14:paraId="59FC5011" w14:textId="52C81189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E8CD2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3F987DBC" w14:textId="16144BB5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53B87E98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FAC4C0" w14:textId="13557153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14(Trim/Extend4[1])</w:t>
                  </w:r>
                </w:p>
                <w:p w14:paraId="795AEE8F" w14:textId="6C5FBFE5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051B212" wp14:editId="5039A878">
                        <wp:extent cx="1533525" cy="1101725"/>
                        <wp:effectExtent l="0" t="0" r="9525" b="3175"/>
                        <wp:docPr id="206628719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6287199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7EEAF9" w14:textId="407F9C36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CC7C4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B07F2D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45A62B1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Length:3,150mm</w:t>
                  </w:r>
                </w:p>
                <w:p w14:paraId="746F6E5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Volume:0.00578228m^3</w:t>
                  </w:r>
                </w:p>
                <w:p w14:paraId="040062D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3E29139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Mass:42.2107kg</w:t>
                  </w:r>
                </w:p>
                <w:p w14:paraId="0BDA9F6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Weight:413.664N</w:t>
                  </w:r>
                </w:p>
                <w:p w14:paraId="10091239" w14:textId="48E171E1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9966B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470CDE49" w14:textId="090692AA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3D563E86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DD7285" w14:textId="379CBECE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15(Square tube 80 X 80 X 5(21)[9])</w:t>
                  </w:r>
                </w:p>
                <w:p w14:paraId="357F4856" w14:textId="04C799E8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86816A5" wp14:editId="2F50F7A8">
                        <wp:extent cx="1533525" cy="1101725"/>
                        <wp:effectExtent l="0" t="0" r="9525" b="3175"/>
                        <wp:docPr id="303842653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3842653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06D3EC" w14:textId="1BCF6319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00D61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4DADE2BB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04785E60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Length:520mm</w:t>
                  </w:r>
                </w:p>
                <w:p w14:paraId="79C14A03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Volume:0.000954522m^3</w:t>
                  </w:r>
                </w:p>
                <w:p w14:paraId="705DD0D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3ED14CC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Mass:6.96801kg</w:t>
                  </w:r>
                </w:p>
                <w:p w14:paraId="7535FED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Weight:68.2865N</w:t>
                  </w:r>
                </w:p>
                <w:p w14:paraId="73FCE5EA" w14:textId="7E7BFA15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B7379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480D327A" w14:textId="45DC255F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603AFFEB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A96A1B" w14:textId="0F71B393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17(Square tube 80 X 80 X 5(21)[14])</w:t>
                  </w:r>
                </w:p>
                <w:p w14:paraId="6E5855F6" w14:textId="7994BEB5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A652774" wp14:editId="12F07F51">
                        <wp:extent cx="1533525" cy="1101725"/>
                        <wp:effectExtent l="0" t="0" r="9525" b="3175"/>
                        <wp:docPr id="1477150174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7150174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E6BB7F" w14:textId="3FF98233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21ADB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6635F27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2730E25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Length:2,590mm</w:t>
                  </w:r>
                </w:p>
                <w:p w14:paraId="288EBCD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Volume:0.00475425m^3</w:t>
                  </w:r>
                </w:p>
                <w:p w14:paraId="2A2A251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4A6ED945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Mass:34.7061kg</w:t>
                  </w:r>
                </w:p>
                <w:p w14:paraId="1521229E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Weight:340.119N</w:t>
                  </w:r>
                </w:p>
                <w:p w14:paraId="27B3DE2A" w14:textId="19921AF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77DFC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3A5EC1BB" w14:textId="29D13D7F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27CBD1B9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78C42B" w14:textId="41631088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SolidBody 18(Trim/Extend3[2])</w:t>
                  </w:r>
                </w:p>
                <w:p w14:paraId="7E0A91BD" w14:textId="09C2E26A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474B8C1" wp14:editId="47012B8C">
                        <wp:extent cx="1533525" cy="1101725"/>
                        <wp:effectExtent l="0" t="0" r="9525" b="3175"/>
                        <wp:docPr id="1490330373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0330373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8603FB" w14:textId="4DE148CD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F2B97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507648B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5C649A3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Length:3,150mm</w:t>
                  </w:r>
                </w:p>
                <w:p w14:paraId="6B7B8C88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Volume:0.00578228m^3</w:t>
                  </w:r>
                </w:p>
                <w:p w14:paraId="79189AA4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2CEE7AB4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Mass:42.2107kg</w:t>
                  </w:r>
                </w:p>
                <w:p w14:paraId="3A63B154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Weight:413.664N</w:t>
                  </w:r>
                </w:p>
                <w:p w14:paraId="0E53ABFF" w14:textId="53E6053C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CC364D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3AFA1A32" w14:textId="134C2794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D31B5A" w14:paraId="66B8E240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396CB7" w14:textId="17209A4F" w:rsidR="00D31B5A" w:rsidRDefault="00D31B5A" w:rsidP="00DD76E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21(Square tube 80 X 80 X 5(21)[10])</w:t>
                  </w:r>
                </w:p>
                <w:p w14:paraId="230C7F66" w14:textId="430814E6" w:rsidR="00D31B5A" w:rsidRDefault="00D31B5A" w:rsidP="00DD76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8168B6E" wp14:editId="3DB0E9AB">
                        <wp:extent cx="1533525" cy="1101725"/>
                        <wp:effectExtent l="0" t="0" r="9525" b="3175"/>
                        <wp:docPr id="658488449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8488449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803A81" w14:textId="3BBE2E3D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C59B0F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0EC26F52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1E859929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Length:520mm</w:t>
                  </w:r>
                </w:p>
                <w:p w14:paraId="7D1A0477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Volume:0.000954522m^3</w:t>
                  </w:r>
                </w:p>
                <w:p w14:paraId="71C62AD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45924AEC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Mass:6.96801kg</w:t>
                  </w:r>
                </w:p>
                <w:p w14:paraId="77F6291A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Weight:68.2865N</w:t>
                  </w:r>
                </w:p>
                <w:p w14:paraId="1F514786" w14:textId="185109EB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648096" w14:textId="77777777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0C319F4C" w14:textId="08A5F6CD" w:rsidR="00D31B5A" w:rsidRDefault="00D31B5A" w:rsidP="00DD76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  <w:tr w:rsidR="004B3022" w14:paraId="23A7501E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3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07AA80" w14:textId="2C311826" w:rsidR="003E0E80" w:rsidRDefault="00D31B5A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22(Square tube 80 X 80 X 5(21)[5])</w:t>
                  </w:r>
                </w:p>
                <w:p w14:paraId="4724CD43" w14:textId="68C2506C" w:rsidR="004B3022" w:rsidRDefault="00D31B5A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194290A" wp14:editId="7A62DC78">
                        <wp:extent cx="1533525" cy="1101725"/>
                        <wp:effectExtent l="0" t="0" r="9525" b="3175"/>
                        <wp:docPr id="1844211408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4211408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3525" cy="1101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5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E3583B" w14:textId="0624B807" w:rsidR="004B3022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A5E1E6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27678B17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0.00183562m^2</w:t>
                  </w:r>
                </w:p>
                <w:p w14:paraId="6DE060A0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Length:1,490mm</w:t>
                  </w:r>
                </w:p>
                <w:p w14:paraId="7CECA582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Volume:0.00273507m^3</w:t>
                  </w:r>
                </w:p>
                <w:p w14:paraId="2EA52B77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Density:7,300kg/m^3</w:t>
                  </w:r>
                </w:p>
                <w:p w14:paraId="272A0AE5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Mass:19.966kg</w:t>
                  </w:r>
                </w:p>
                <w:p w14:paraId="3A1367CC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Weight:195.667N</w:t>
                  </w:r>
                </w:p>
                <w:p w14:paraId="51BCC7EB" w14:textId="12F0C71D"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89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C77414" w14:textId="77777777" w:rsidR="00D31B5A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E:\4-Skill Sets!\A-SolidWorks\Support Structure.SLDPRT</w:t>
                  </w:r>
                </w:p>
                <w:p w14:paraId="524E5F35" w14:textId="48BCFFCD" w:rsidR="004B3022" w:rsidRDefault="00D31B5A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Dec 18 23:23:32 2024</w:t>
                  </w:r>
                </w:p>
              </w:tc>
            </w:tr>
          </w:tbl>
          <w:p w14:paraId="0BB1EFB3" w14:textId="3F978C6D" w:rsidR="00FF408C" w:rsidRDefault="00FF408C" w:rsidP="00A96F2C"/>
        </w:tc>
      </w:tr>
    </w:tbl>
    <w:p w14:paraId="366A3A4D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03D612AC" w14:textId="77777777" w:rsidTr="005E294F">
        <w:tc>
          <w:tcPr>
            <w:tcW w:w="11016" w:type="dxa"/>
          </w:tcPr>
          <w:p w14:paraId="244B5E10" w14:textId="0FED83A3" w:rsidR="00B35001" w:rsidRPr="00B35001" w:rsidRDefault="00D31B5A" w:rsidP="00B35001">
            <w:pPr>
              <w:pStyle w:val="Heading1"/>
            </w:pPr>
            <w:bookmarkStart w:id="6" w:name="_Toc18553783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70"/>
              <w:gridCol w:w="5268"/>
            </w:tblGrid>
            <w:tr w:rsidR="00B35001" w14:paraId="44A1B86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64473A" w14:textId="124096DB" w:rsidR="00B35001" w:rsidRDefault="00D31B5A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0D7DD8" w14:textId="2AFFB3FA" w:rsidR="00B35001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D31B5A" w14:paraId="7360B4C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7243E6" w14:textId="600527D6" w:rsidR="00D31B5A" w:rsidRDefault="00D31B5A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A39A3B" w14:textId="40D63740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D31B5A" w14:paraId="06DAA60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C7ACFF" w14:textId="0D20E059" w:rsidR="00D31B5A" w:rsidRDefault="00D31B5A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445E19" w14:textId="414B5C79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D31B5A" w14:paraId="57EAE09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DD408E" w14:textId="68B6EE66" w:rsidR="00D31B5A" w:rsidRDefault="00D31B5A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025104" w14:textId="4CE4AE53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31B5A" w14:paraId="4E70D62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17BA23" w14:textId="59D402FC" w:rsidR="00D31B5A" w:rsidRDefault="00D31B5A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4CC00F" w14:textId="35836A92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D31B5A" w14:paraId="4AAD77C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EC7C70" w14:textId="7BD90852" w:rsidR="00D31B5A" w:rsidRDefault="00D31B5A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6ED9FC" w14:textId="50213BBB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D31B5A" w14:paraId="3000965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42C9D1" w14:textId="2195210A" w:rsidR="00D31B5A" w:rsidRDefault="00D31B5A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44FF3C" w14:textId="71213966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31B5A" w14:paraId="5F9317B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79A509" w14:textId="29023CDF" w:rsidR="00D31B5A" w:rsidRDefault="00D31B5A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BCFF19" w14:textId="55E60BFB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D31B5A" w14:paraId="43F189C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2382AF" w14:textId="243F6D63" w:rsidR="00D31B5A" w:rsidRDefault="00D31B5A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5917C4" w14:textId="30543D7E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31B5A" w14:paraId="168D2CD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7A4901" w14:textId="40FE2D0A" w:rsidR="00D31B5A" w:rsidRDefault="00D31B5A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4F9828" w14:textId="7212B8EA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31B5A" w14:paraId="0D5484F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573168" w14:textId="7E7E5357" w:rsidR="00D31B5A" w:rsidRDefault="00D31B5A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0F0C37" w14:textId="4F503FB8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31B5A" w14:paraId="3EE5B9A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5C13C6" w14:textId="0E0F4AE7" w:rsidR="00D31B5A" w:rsidRDefault="00D31B5A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6F7B9B" w14:textId="7BB94B98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D31B5A" w14:paraId="5987707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7D35F0" w14:textId="3BF3665E" w:rsidR="00D31B5A" w:rsidRDefault="00D31B5A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8B0D3C" w14:textId="03AB00C4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31B5A" w14:paraId="2AEC8FC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80710C" w14:textId="50542BAB" w:rsidR="00D31B5A" w:rsidRDefault="00D31B5A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7D95E7" w14:textId="481C1450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31B5A" w14:paraId="146CCE5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807BEA" w14:textId="2D339440" w:rsidR="00D31B5A" w:rsidRDefault="00D31B5A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1E609A" w14:textId="2ECB3624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31B5A" w14:paraId="4CB2A7F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C09FE4" w14:textId="7CE369A7" w:rsidR="00D31B5A" w:rsidRDefault="00D31B5A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C2AEA4" w14:textId="3B591637" w:rsidR="00D31B5A" w:rsidRDefault="00D31B5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31B5A" w14:paraId="0D837D3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649823" w14:textId="08681A34" w:rsidR="00D31B5A" w:rsidRDefault="00D31B5A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2D5785" w14:textId="1CC1E13C" w:rsidR="00D31B5A" w:rsidRDefault="00D31B5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(E:\4-Skill Sets!\A-SolidWorks)</w:t>
                  </w:r>
                </w:p>
              </w:tc>
            </w:tr>
          </w:tbl>
          <w:p w14:paraId="7FDAB170" w14:textId="11A774A7" w:rsidR="005E294F" w:rsidRDefault="005E294F" w:rsidP="00A96F2C"/>
        </w:tc>
      </w:tr>
      <w:bookmarkEnd w:id="1"/>
      <w:bookmarkEnd w:id="2"/>
      <w:bookmarkEnd w:id="3"/>
    </w:tbl>
    <w:p w14:paraId="46970310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06FE40AA" w14:textId="77777777" w:rsidTr="00E80CD9">
        <w:tc>
          <w:tcPr>
            <w:tcW w:w="11016" w:type="dxa"/>
          </w:tcPr>
          <w:p w14:paraId="2A5D4798" w14:textId="1CA32A8B" w:rsidR="00F33129" w:rsidRPr="00B35001" w:rsidRDefault="00D31B5A" w:rsidP="000A7C6B">
            <w:pPr>
              <w:pStyle w:val="Heading1"/>
            </w:pPr>
            <w:bookmarkStart w:id="7" w:name="_Toc18553783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3E6C6C1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905055" w14:textId="3BDB00D9" w:rsidR="00F33129" w:rsidRDefault="00D31B5A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66BCF8" w14:textId="65A2717B" w:rsidR="00F33129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D31B5A" w14:paraId="0B71962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473F49" w14:textId="1F9B37FB" w:rsidR="00D31B5A" w:rsidRDefault="00D31B5A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538712" w14:textId="20BF66C9" w:rsidR="00D31B5A" w:rsidRDefault="00D31B5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D31B5A" w14:paraId="6083785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3A274D" w14:textId="2EAC4772" w:rsidR="00D31B5A" w:rsidRDefault="00D31B5A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029E65" w14:textId="223DAFD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D31B5A" w14:paraId="2EF0CB3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081AB0" w14:textId="66AFC0C2" w:rsidR="00D31B5A" w:rsidRDefault="00D31B5A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F49479" w14:textId="7F82C7E3" w:rsidR="00D31B5A" w:rsidRDefault="00D31B5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D31B5A" w14:paraId="2987C60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D5EB8A" w14:textId="58C573AE" w:rsidR="00D31B5A" w:rsidRDefault="00D31B5A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B9FF65" w14:textId="29F3B254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BF9BE17" w14:textId="4375B331" w:rsidR="00F33129" w:rsidRDefault="00F33129" w:rsidP="000A7C6B"/>
        </w:tc>
      </w:tr>
    </w:tbl>
    <w:p w14:paraId="63037819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0791E7B" w14:textId="77777777" w:rsidTr="005273D5">
        <w:trPr>
          <w:trHeight w:val="4158"/>
        </w:trPr>
        <w:tc>
          <w:tcPr>
            <w:tcW w:w="11136" w:type="dxa"/>
          </w:tcPr>
          <w:p w14:paraId="172335B8" w14:textId="58D92E31" w:rsidR="00E80CD9" w:rsidRPr="00AC3438" w:rsidRDefault="00D31B5A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8553783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30"/>
              <w:gridCol w:w="4741"/>
              <w:gridCol w:w="2892"/>
            </w:tblGrid>
            <w:tr w:rsidR="00E80CD9" w:rsidRPr="000841BF" w14:paraId="08740AFD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CD09721" w14:textId="5C956C3D" w:rsidR="00E80CD9" w:rsidRPr="003E6C57" w:rsidRDefault="00D31B5A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42AB2D" w14:textId="4F949817" w:rsidR="00E80CD9" w:rsidRPr="003E6C57" w:rsidRDefault="00D31B5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AD9D2F" w14:textId="71F4D1CD" w:rsidR="00E80CD9" w:rsidRPr="003E6C57" w:rsidRDefault="00D31B5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FB4BDE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66D64993" w14:textId="66E35D89" w:rsidR="00E80CD9" w:rsidRPr="00577134" w:rsidRDefault="00D31B5A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B883F4A" wp14:editId="3BEC7C21">
                        <wp:extent cx="1904365" cy="1368425"/>
                        <wp:effectExtent l="0" t="0" r="635" b="3175"/>
                        <wp:docPr id="1531981077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198107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368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5D056C1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D1790C" w14:textId="47756C50" w:rsidR="00E80CD9" w:rsidRPr="00BE6656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1DA9BD" w14:textId="036B33A5" w:rsidR="00E80CD9" w:rsidRPr="00BE6656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Malleable Cast Iron</w:t>
                        </w:r>
                      </w:p>
                    </w:tc>
                  </w:tr>
                  <w:tr w:rsidR="00D31B5A" w:rsidRPr="00577134" w14:paraId="708F17E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5E6143" w14:textId="3C9515D1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C61E8E" w14:textId="3E72DA8D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D31B5A" w:rsidRPr="00577134" w14:paraId="76BB8D3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CA00BE" w14:textId="142663CF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8B229B" w14:textId="1FCFBF6A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D31B5A" w:rsidRPr="00577134" w14:paraId="7C63F06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AB9CA2" w14:textId="210AB0C8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A4E14C" w14:textId="322CAAD2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2.75742e+08 N/m^2</w:t>
                        </w:r>
                      </w:p>
                    </w:tc>
                  </w:tr>
                  <w:tr w:rsidR="00D31B5A" w:rsidRPr="00577134" w14:paraId="30FF1C0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7A4014" w14:textId="45E3560B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F938A6" w14:textId="3D68B67E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4.13613e+08 N/m^2</w:t>
                        </w:r>
                      </w:p>
                    </w:tc>
                  </w:tr>
                  <w:tr w:rsidR="00D31B5A" w:rsidRPr="00577134" w14:paraId="3754890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B36CFC" w14:textId="411A9D1A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68D232" w14:textId="3509BF12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1.9e+11 N/m^2</w:t>
                        </w:r>
                      </w:p>
                    </w:tc>
                  </w:tr>
                  <w:tr w:rsidR="00D31B5A" w:rsidRPr="00577134" w14:paraId="07FBD71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57A415" w14:textId="63779460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3EB6E9" w14:textId="7D840CD9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0.27  </w:t>
                        </w:r>
                      </w:p>
                    </w:tc>
                  </w:tr>
                  <w:tr w:rsidR="00D31B5A" w:rsidRPr="00577134" w14:paraId="452F594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6FF806" w14:textId="44806324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8ACEE2" w14:textId="0C682E6E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7,300 kg/m^3</w:t>
                        </w:r>
                      </w:p>
                    </w:tc>
                  </w:tr>
                  <w:tr w:rsidR="00D31B5A" w:rsidRPr="00577134" w14:paraId="6A3650E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378CEA" w14:textId="40CB2CC0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25BFA7" w14:textId="4D80925F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8.6e+10 N/m^2</w:t>
                        </w:r>
                      </w:p>
                    </w:tc>
                  </w:tr>
                  <w:tr w:rsidR="00D31B5A" w:rsidRPr="00577134" w14:paraId="5E2EBE4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08B49D" w14:textId="424796FE" w:rsidR="00D31B5A" w:rsidRDefault="00D31B5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059B96" w14:textId="4F787440" w:rsidR="00D31B5A" w:rsidRDefault="00D31B5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1.2e-05 /Kelvin</w:t>
                        </w:r>
                      </w:p>
                    </w:tc>
                  </w:tr>
                </w:tbl>
                <w:p w14:paraId="34114DB5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370FAD04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1(Mirror5[3])(Support Structure),</w:t>
                  </w:r>
                </w:p>
                <w:p w14:paraId="4DB5FAB2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2(Boss-Extrude1)(Support Structure),</w:t>
                  </w:r>
                </w:p>
                <w:p w14:paraId="3A5D1854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3(Square tube 80 X 80 X 5(21)[6])(Support Structure),</w:t>
                  </w:r>
                </w:p>
                <w:p w14:paraId="2ED0C7DB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4(Mirror5[2])(Support Structure),</w:t>
                  </w:r>
                </w:p>
                <w:p w14:paraId="38F48442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5(Square tube 80 X 80 X 5(21)[11])(Support Structure),</w:t>
                  </w:r>
                </w:p>
                <w:p w14:paraId="0AF25BDA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6(Square tube 80 X 80 X 5(21)[7])(Support Structure),</w:t>
                  </w:r>
                </w:p>
                <w:p w14:paraId="22F9BB0B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7(Mirror5[1])(Support Structure),</w:t>
                  </w:r>
                </w:p>
                <w:p w14:paraId="6E3D52A1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8(Square tube 80 X 80 X 5(21)[12])(Support Structure),</w:t>
                  </w:r>
                </w:p>
                <w:p w14:paraId="7BB47E63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9(Trim/Extend4[2])(Support Structure),</w:t>
                  </w:r>
                </w:p>
                <w:p w14:paraId="3F4ABD2C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10(Square tube 80 X 80 X 5(21)[8])(Support Structure),</w:t>
                  </w:r>
                </w:p>
                <w:p w14:paraId="360BE465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11(Mirror4[2])(Support Structure),</w:t>
                  </w:r>
                </w:p>
                <w:p w14:paraId="6CAE9679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12(Square tube 80 X 80 X 5(21)[13])(Support Structure),</w:t>
                  </w:r>
                </w:p>
                <w:p w14:paraId="38D59B75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13(Trim/Extend2[2])(Support Structure),</w:t>
                  </w:r>
                </w:p>
                <w:p w14:paraId="6D48D776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14(Trim/Extend4[1])(Support Structure),</w:t>
                  </w:r>
                </w:p>
                <w:p w14:paraId="224855AD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15(Square tube 80 X 80 X 5(21)[9])(Support Structure),</w:t>
                  </w:r>
                </w:p>
                <w:p w14:paraId="72CE8368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16(Mirror4[1])(Support Structure),</w:t>
                  </w:r>
                </w:p>
                <w:p w14:paraId="060B0549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17(Square tube 80 X 80 X 5(21)[14])(Support Structure),</w:t>
                  </w:r>
                </w:p>
                <w:p w14:paraId="135E54C6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18(Trim/Extend3[2])(Support Structure),</w:t>
                  </w:r>
                </w:p>
                <w:p w14:paraId="75358909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19(Mirror5[4])(Support Structure),</w:t>
                  </w:r>
                </w:p>
                <w:p w14:paraId="540F4142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20(Mirror3)(Support Structure),</w:t>
                  </w:r>
                </w:p>
                <w:p w14:paraId="1653E001" w14:textId="77777777" w:rsidR="00D31B5A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21(Square tube 80 X 80 X 5(21)[10])(Support Structure),</w:t>
                  </w:r>
                </w:p>
                <w:p w14:paraId="16DEE2F0" w14:textId="2AC53BB7" w:rsidR="00E80CD9" w:rsidRPr="00577134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22(Square tube 80 X 80 X 5(21)[5])(Support Structure)</w:t>
                  </w:r>
                </w:p>
              </w:tc>
            </w:tr>
            <w:tr w:rsidR="00E80CD9" w:rsidRPr="000841BF" w14:paraId="6CCF40EC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CC06AD5" w14:textId="53E02A04" w:rsidR="00E80CD9" w:rsidRPr="000841BF" w:rsidRDefault="00D31B5A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lastRenderedPageBreak/>
                    <w:t>Curve Data:N/A</w:t>
                  </w:r>
                </w:p>
              </w:tc>
            </w:tr>
          </w:tbl>
          <w:p w14:paraId="36A8B01D" w14:textId="0466C283" w:rsidR="00E80CD9" w:rsidRDefault="00E80CD9" w:rsidP="000A7C6B"/>
        </w:tc>
      </w:tr>
      <w:bookmarkEnd w:id="8"/>
      <w:bookmarkEnd w:id="9"/>
      <w:bookmarkEnd w:id="10"/>
    </w:tbl>
    <w:p w14:paraId="41931546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09A77BEC" w14:textId="77777777" w:rsidTr="00452CBC">
        <w:tc>
          <w:tcPr>
            <w:tcW w:w="11016" w:type="dxa"/>
          </w:tcPr>
          <w:p w14:paraId="42A3E7F0" w14:textId="537F8366" w:rsidR="005273D5" w:rsidRPr="00AF1A58" w:rsidRDefault="00D31B5A" w:rsidP="000A7C6B">
            <w:pPr>
              <w:pStyle w:val="Heading1"/>
              <w:rPr>
                <w:b w:val="0"/>
                <w:bCs w:val="0"/>
              </w:rPr>
            </w:pPr>
            <w:bookmarkStart w:id="12" w:name="_Toc185537836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790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776"/>
              <w:gridCol w:w="3765"/>
              <w:gridCol w:w="5249"/>
            </w:tblGrid>
            <w:tr w:rsidR="00D31B5A" w14:paraId="0C6D36BD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505A866" w14:textId="1573E020" w:rsidR="00D31B5A" w:rsidRPr="004E282D" w:rsidRDefault="00D31B5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298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51A0C19" w14:textId="0D393EC7" w:rsidR="00D31B5A" w:rsidRPr="004E282D" w:rsidRDefault="00D31B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00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7DA4A9C" w14:textId="2F3D9FCF" w:rsidR="00D31B5A" w:rsidRPr="004E282D" w:rsidRDefault="00D31B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D31B5A" w14:paraId="5B2D8A6B" w14:textId="77777777" w:rsidTr="0015203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4D9B212" w14:textId="33812F72" w:rsidR="00D31B5A" w:rsidRPr="00AD5FBA" w:rsidRDefault="00D31B5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2981" w:type="dxa"/>
                  <w:tcBorders>
                    <w:top w:val="single" w:sz="18" w:space="0" w:color="76923C" w:themeColor="accent3" w:themeShade="BF"/>
                  </w:tcBorders>
                </w:tcPr>
                <w:p w14:paraId="3E914C55" w14:textId="06D7B30F" w:rsidR="00D31B5A" w:rsidRPr="006208CB" w:rsidRDefault="00D31B5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BFCF342" wp14:editId="232E2274">
                        <wp:extent cx="1746885" cy="1254760"/>
                        <wp:effectExtent l="0" t="0" r="5715" b="2540"/>
                        <wp:docPr id="546380590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6380590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6885" cy="1254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00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727"/>
                    <w:gridCol w:w="2292"/>
                  </w:tblGrid>
                  <w:tr w:rsidR="00D31B5A" w14:paraId="36B92EB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F1D78CD" w14:textId="5C87F262" w:rsidR="00D31B5A" w:rsidRPr="00BE6656" w:rsidRDefault="00D31B5A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8B018EE" w14:textId="666A869F" w:rsidR="00D31B5A" w:rsidRPr="00154A1A" w:rsidRDefault="00D31B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D31B5A" w14:paraId="68C0B8A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EE4F8B7" w14:textId="447945F9" w:rsidR="00D31B5A" w:rsidRDefault="00D31B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1266369" w14:textId="7B7E30BA" w:rsidR="00D31B5A" w:rsidRDefault="00D31B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5CB8156" w14:textId="77777777" w:rsidR="00D31B5A" w:rsidRPr="004C6DEB" w:rsidRDefault="00D31B5A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8194CCA" w14:textId="77777777" w:rsidTr="00D31B5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90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D242454" w14:textId="7AA3E509" w:rsidR="003F154A" w:rsidRPr="003F154A" w:rsidRDefault="00D31B5A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0A3A6F68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E929536" w14:textId="336E169C" w:rsidR="003F154A" w:rsidRDefault="00D31B5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8732BA3" w14:textId="66067420" w:rsidR="003F154A" w:rsidRDefault="00D31B5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55DB8CC" w14:textId="7F18AE15" w:rsidR="003F154A" w:rsidRDefault="00D31B5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8746DF" w14:textId="284DE3EC" w:rsidR="003F154A" w:rsidRDefault="00D31B5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BB6ADE7" w14:textId="26331337" w:rsidR="003F154A" w:rsidRDefault="00D31B5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4AC2AC5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ED09F40" w14:textId="701375FB" w:rsidR="003F154A" w:rsidRDefault="00D31B5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47A5C7A" w14:textId="78EA5F87" w:rsidR="003F154A" w:rsidRPr="00EF37BF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0.000107892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53A8279" w14:textId="2BCF027B" w:rsidR="003F154A" w:rsidRPr="00EF37BF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599.999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0AC20BE" w14:textId="61E97174" w:rsidR="003F154A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-6.92382e-05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670E91F" w14:textId="5CF484CA" w:rsidR="003F154A" w:rsidRPr="00EF37BF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599.999</w:t>
                        </w:r>
                      </w:p>
                    </w:tc>
                  </w:tr>
                  <w:tr w:rsidR="00935682" w14:paraId="01B07C89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BF19F9C" w14:textId="35A20DE7" w:rsidR="00935682" w:rsidRDefault="00D31B5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F84E78F" w14:textId="525FA8D1" w:rsidR="00935682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8B42227" w14:textId="3F9EFABB" w:rsidR="00935682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18F1DC4" w14:textId="53B26321" w:rsidR="00935682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A75BBC0" w14:textId="2B97176B" w:rsidR="00935682" w:rsidRDefault="00D31B5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1e-33</w:t>
                        </w:r>
                      </w:p>
                    </w:tc>
                  </w:tr>
                </w:tbl>
                <w:p w14:paraId="6AA647B1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DA392AF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172"/>
              <w:gridCol w:w="5990"/>
            </w:tblGrid>
            <w:tr w:rsidR="00D31B5A" w14:paraId="3513A043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73F3159" w14:textId="582BF77F" w:rsidR="00D31B5A" w:rsidRPr="004E282D" w:rsidRDefault="00D31B5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172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E54DAC7" w14:textId="2B4EE602" w:rsidR="00D31B5A" w:rsidRPr="004E282D" w:rsidRDefault="00D31B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90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D0CF4AF" w14:textId="3D0EB331" w:rsidR="00D31B5A" w:rsidRPr="004E282D" w:rsidRDefault="00D31B5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D31B5A" w14:paraId="35F74CCC" w14:textId="77777777" w:rsidTr="0029718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CF7F724" w14:textId="4A7825F9" w:rsidR="00D31B5A" w:rsidRPr="00F42DD1" w:rsidRDefault="00D31B5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172" w:type="dxa"/>
                  <w:tcBorders>
                    <w:top w:val="single" w:sz="18" w:space="0" w:color="C0504D" w:themeColor="accent2"/>
                  </w:tcBorders>
                </w:tcPr>
                <w:p w14:paraId="5FD100E2" w14:textId="43FDCAF0" w:rsidR="00D31B5A" w:rsidRPr="006208CB" w:rsidRDefault="00D31B5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A5F4023" wp14:editId="51DCEAF2">
                        <wp:extent cx="1868170" cy="1342390"/>
                        <wp:effectExtent l="0" t="0" r="0" b="0"/>
                        <wp:docPr id="311329232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1329232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8170" cy="1342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0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30"/>
                    <w:gridCol w:w="2630"/>
                  </w:tblGrid>
                  <w:tr w:rsidR="00D31B5A" w14:paraId="5DCF688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A622968" w14:textId="07ED6352" w:rsidR="00D31B5A" w:rsidRPr="00BE6656" w:rsidRDefault="00D31B5A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2DB300D" w14:textId="3907E654" w:rsidR="00D31B5A" w:rsidRPr="00B77EA3" w:rsidRDefault="00D31B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6 Beam (s)</w:t>
                        </w:r>
                      </w:p>
                    </w:tc>
                  </w:tr>
                  <w:tr w:rsidR="00D31B5A" w14:paraId="1F4FB52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8C3DB4A" w14:textId="4FE44040" w:rsidR="00D31B5A" w:rsidRDefault="00D31B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CC07B87" w14:textId="0281B6DD" w:rsidR="00D31B5A" w:rsidRDefault="00D31B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D31B5A" w14:paraId="274EE78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CF8DFAA" w14:textId="1914FDA3" w:rsidR="00D31B5A" w:rsidRDefault="00D31B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2A96330" w14:textId="555316A7" w:rsidR="00D31B5A" w:rsidRDefault="00D31B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D31B5A" w14:paraId="274FF47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3D3E749" w14:textId="416245A8" w:rsidR="00D31B5A" w:rsidRDefault="00D31B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35CB9C7" w14:textId="7217225C" w:rsidR="00D31B5A" w:rsidRDefault="00D31B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-,100 N</w:t>
                        </w:r>
                      </w:p>
                    </w:tc>
                  </w:tr>
                  <w:tr w:rsidR="00D31B5A" w14:paraId="57A5538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D5872A" w14:textId="7C820B7A" w:rsidR="00D31B5A" w:rsidRDefault="00D31B5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AF0024" w14:textId="23FF3252" w:rsidR="00D31B5A" w:rsidRDefault="00D31B5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14:paraId="514DEFDA" w14:textId="77777777" w:rsidR="00D31B5A" w:rsidRDefault="00D31B5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96242BF" w14:textId="101FA7D6" w:rsidR="005273D5" w:rsidRDefault="005273D5" w:rsidP="000A7C6B">
            <w:pPr>
              <w:rPr>
                <w:rStyle w:val="Strong"/>
              </w:rPr>
            </w:pPr>
          </w:p>
        </w:tc>
      </w:tr>
    </w:tbl>
    <w:p w14:paraId="7949BABD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05CB23E6" w14:textId="77777777" w:rsidTr="005B3D16">
        <w:tc>
          <w:tcPr>
            <w:tcW w:w="11016" w:type="dxa"/>
          </w:tcPr>
          <w:p w14:paraId="1C8DD2BB" w14:textId="539F3C29" w:rsidR="00132707" w:rsidRDefault="00132707" w:rsidP="000A7C6B">
            <w:pPr>
              <w:pStyle w:val="Heading1"/>
            </w:pPr>
            <w:r>
              <w:br w:type="page"/>
            </w:r>
            <w:bookmarkStart w:id="13" w:name="_Toc185537837"/>
            <w:r w:rsidR="00D31B5A">
              <w:t>Connector Definitions</w:t>
            </w:r>
            <w:bookmarkEnd w:id="13"/>
          </w:p>
          <w:p w14:paraId="39990A54" w14:textId="1ED3C6FD" w:rsidR="00132707" w:rsidRDefault="00D31B5A" w:rsidP="000A7C6B">
            <w:r>
              <w:t>No Data</w:t>
            </w:r>
          </w:p>
          <w:p w14:paraId="3F2DFE6D" w14:textId="297687AC" w:rsidR="00EF37BF" w:rsidRPr="009C0A33" w:rsidRDefault="00EF37BF" w:rsidP="000A7C6B"/>
          <w:p w14:paraId="08D1B551" w14:textId="77777777" w:rsidR="000F2729" w:rsidRDefault="000F2729" w:rsidP="000A7C6B"/>
          <w:p w14:paraId="70259D25" w14:textId="433F9D89" w:rsidR="00E12C21" w:rsidRDefault="00E12C21" w:rsidP="000A7C6B"/>
          <w:p w14:paraId="5D2C411F" w14:textId="2ABF6723" w:rsidR="00132707" w:rsidRDefault="00132707" w:rsidP="000A7C6B"/>
        </w:tc>
      </w:tr>
    </w:tbl>
    <w:p w14:paraId="5D2CD5AA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6E7D8657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987AD32" w14:textId="37E45CF5" w:rsidR="00104BD8" w:rsidRDefault="00D31B5A" w:rsidP="00D31B5A">
            <w:pPr>
              <w:pStyle w:val="Heading1"/>
            </w:pPr>
            <w:bookmarkStart w:id="14" w:name="_Toc185537838"/>
            <w:r>
              <w:lastRenderedPageBreak/>
              <w:t>Interaction Information</w:t>
            </w:r>
            <w:bookmarkEnd w:id="14"/>
          </w:p>
          <w:p w14:paraId="450C344D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27"/>
              <w:gridCol w:w="4384"/>
              <w:gridCol w:w="4143"/>
            </w:tblGrid>
            <w:tr w:rsidR="002B4DE8" w14:paraId="4344CA1E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2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3F3F59" w14:textId="0DD00CAD" w:rsidR="002B4DE8" w:rsidRDefault="00D31B5A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4384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6DF6DA" w14:textId="1A0E02B4" w:rsidR="002B4DE8" w:rsidRDefault="00D31B5A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143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A3C18B" w14:textId="2AE8FE2A" w:rsidR="002B4DE8" w:rsidRDefault="00D31B5A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055ADB81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2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0ABE09" w14:textId="79E97A03" w:rsidR="002B4DE8" w:rsidRPr="00211C62" w:rsidRDefault="00D31B5A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38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42930A4" w14:textId="0D95582D" w:rsidR="002B4DE8" w:rsidRPr="000B04D4" w:rsidRDefault="00D31B5A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564657B" wp14:editId="4450265F">
                        <wp:extent cx="2265045" cy="1627505"/>
                        <wp:effectExtent l="0" t="0" r="1905" b="0"/>
                        <wp:docPr id="140186810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186810" name="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5045" cy="1627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43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34"/>
                    <w:gridCol w:w="1793"/>
                  </w:tblGrid>
                  <w:tr w:rsidR="0017091B" w14:paraId="1CFDD23D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B3BE775" w14:textId="111518AD" w:rsidR="0017091B" w:rsidRPr="00BE6656" w:rsidRDefault="00D31B5A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42B5236" w14:textId="71606B94" w:rsidR="0017091B" w:rsidRPr="00BE6656" w:rsidRDefault="00D31B5A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D31B5A" w14:paraId="61CA2900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2183134" w14:textId="2393D76B" w:rsidR="00D31B5A" w:rsidRDefault="00D31B5A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246F30" w14:textId="79BBE55B" w:rsidR="00D31B5A" w:rsidRDefault="00D31B5A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D31B5A" w14:paraId="5FE4DE1B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A326E21" w14:textId="6A299430" w:rsidR="00D31B5A" w:rsidRDefault="00D31B5A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B7A940" w14:textId="5826E23B" w:rsidR="00D31B5A" w:rsidRDefault="00D31B5A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507721D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06CF5287" w14:textId="376BDD55" w:rsidR="00104BD8" w:rsidRDefault="00104BD8" w:rsidP="000A7C6B">
            <w:pPr>
              <w:rPr>
                <w:rStyle w:val="A3"/>
              </w:rPr>
            </w:pPr>
          </w:p>
          <w:p w14:paraId="5A9DB033" w14:textId="77777777" w:rsidR="00104BD8" w:rsidRDefault="00104BD8" w:rsidP="000A7C6B"/>
        </w:tc>
      </w:tr>
    </w:tbl>
    <w:p w14:paraId="6097B46F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05198AC8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6F1F7D7" w14:textId="481E6CB0" w:rsidR="00A61A59" w:rsidRDefault="00D31B5A" w:rsidP="000A7C6B">
            <w:pPr>
              <w:pStyle w:val="Heading1"/>
            </w:pPr>
            <w:bookmarkStart w:id="15" w:name="_Toc185537839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76"/>
              <w:gridCol w:w="5378"/>
            </w:tblGrid>
            <w:tr w:rsidR="00A9531D" w14:paraId="2CD86C9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BDD40F" w14:textId="7622D215" w:rsidR="00A9531D" w:rsidRDefault="00D31B5A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7D454D" w14:textId="75E9BE2A" w:rsidR="00A9531D" w:rsidRDefault="00D31B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D31B5A" w14:paraId="6899B05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F6DF2C" w14:textId="6B100B25" w:rsidR="00D31B5A" w:rsidRDefault="00D31B5A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DC89A8" w14:textId="61887417" w:rsidR="00D31B5A" w:rsidRDefault="00D31B5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D31B5A" w14:paraId="7CC07FA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FA5F92" w14:textId="7FEE39AD" w:rsidR="00D31B5A" w:rsidRDefault="00D31B5A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3148BF" w14:textId="7127A68B" w:rsidR="00D31B5A" w:rsidRDefault="00D31B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D31B5A" w14:paraId="2DCF1CB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70A3C8" w14:textId="7D8E62FC" w:rsidR="00D31B5A" w:rsidRDefault="00D31B5A" w:rsidP="00C16188">
                  <w:r>
                    <w:t>Jacobian check for shell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80AB1" w14:textId="5A786611" w:rsidR="00D31B5A" w:rsidRDefault="00D31B5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31B5A" w14:paraId="6DBC711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A8AAA4" w14:textId="714C06F3" w:rsidR="00D31B5A" w:rsidRDefault="00D31B5A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A71ACF" w14:textId="0CB39915" w:rsidR="00D31B5A" w:rsidRDefault="00D31B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 mm</w:t>
                  </w:r>
                </w:p>
              </w:tc>
            </w:tr>
            <w:tr w:rsidR="00D31B5A" w14:paraId="2C07617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D93984" w14:textId="32342067" w:rsidR="00D31B5A" w:rsidRDefault="00D31B5A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805345" w14:textId="14CBCC0A" w:rsidR="00D31B5A" w:rsidRDefault="00D31B5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 mm</w:t>
                  </w:r>
                </w:p>
              </w:tc>
            </w:tr>
            <w:tr w:rsidR="00D31B5A" w14:paraId="5E81719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882ACF" w14:textId="26EFB374" w:rsidR="00D31B5A" w:rsidRDefault="00D31B5A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DF31AD" w14:textId="54C43DCF" w:rsidR="00D31B5A" w:rsidRDefault="00D31B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05C9EF77" w14:textId="77777777" w:rsidR="00690657" w:rsidRDefault="00690657" w:rsidP="00690657"/>
          <w:p w14:paraId="2EF45437" w14:textId="296AFDB0" w:rsidR="00A9531D" w:rsidRPr="00690657" w:rsidRDefault="00D31B5A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70F819E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4F8D5B" w14:textId="70AAE87D" w:rsidR="007107BE" w:rsidRDefault="00D31B5A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EED1EB" w14:textId="6707EE3A" w:rsidR="007107BE" w:rsidRDefault="00D31B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36481</w:t>
                  </w:r>
                </w:p>
              </w:tc>
            </w:tr>
            <w:tr w:rsidR="00D31B5A" w14:paraId="37E9375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47D581" w14:textId="08FCC7AC" w:rsidR="00D31B5A" w:rsidRDefault="00D31B5A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D69398" w14:textId="6484B466" w:rsidR="00D31B5A" w:rsidRDefault="00D31B5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18085</w:t>
                  </w:r>
                </w:p>
              </w:tc>
            </w:tr>
            <w:tr w:rsidR="00D31B5A" w14:paraId="41D7326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860799" w14:textId="77B64222" w:rsidR="00D31B5A" w:rsidRDefault="00D31B5A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DE28FD" w14:textId="2613F795" w:rsidR="00D31B5A" w:rsidRDefault="00D31B5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D31B5A" w14:paraId="3CE82B8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102946" w14:textId="31DA4EE1" w:rsidR="00D31B5A" w:rsidRDefault="00D31B5A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0C09FD" w14:textId="1F10E51B" w:rsidR="00D31B5A" w:rsidRDefault="00D31B5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NITIN</w:t>
                  </w:r>
                </w:p>
              </w:tc>
            </w:tr>
          </w:tbl>
          <w:p w14:paraId="144A6536" w14:textId="6EC48E15" w:rsidR="00A61A59" w:rsidRPr="00F077CB" w:rsidRDefault="00A61A59" w:rsidP="000A7C6B"/>
        </w:tc>
      </w:tr>
    </w:tbl>
    <w:p w14:paraId="3FEDDD0B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AB8EAE2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345C64A" w14:textId="59E5EC67" w:rsidR="002C53F9" w:rsidRDefault="00D31B5A" w:rsidP="000A7C6B">
            <w:pPr>
              <w:pStyle w:val="Heading1"/>
            </w:pPr>
            <w:bookmarkStart w:id="16" w:name="_Toc185537840"/>
            <w:r>
              <w:t>Sensor Details</w:t>
            </w:r>
            <w:bookmarkEnd w:id="16"/>
          </w:p>
          <w:p w14:paraId="6526C0A2" w14:textId="3D152B07" w:rsidR="002C53F9" w:rsidRPr="00F077CB" w:rsidRDefault="00D31B5A" w:rsidP="000A7C6B">
            <w:r>
              <w:t>No Data</w:t>
            </w:r>
          </w:p>
        </w:tc>
      </w:tr>
    </w:tbl>
    <w:p w14:paraId="4317A662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90AAC56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D56E5F9" w14:textId="29FD5A09" w:rsidR="005F5B79" w:rsidRDefault="00D31B5A" w:rsidP="000A7C6B">
            <w:pPr>
              <w:pStyle w:val="Heading1"/>
            </w:pPr>
            <w:bookmarkStart w:id="17" w:name="_Toc185537841"/>
            <w:r>
              <w:lastRenderedPageBreak/>
              <w:t>Resultant Forces</w:t>
            </w:r>
            <w:bookmarkEnd w:id="17"/>
          </w:p>
          <w:p w14:paraId="09C182A3" w14:textId="30ED5A17" w:rsidR="005F5B79" w:rsidRPr="000B04D4" w:rsidRDefault="00D31B5A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166B0F7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FBD6062" w14:textId="26AE1A7E" w:rsidR="005F5B79" w:rsidRDefault="00D31B5A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F278024" w14:textId="6DC0AA3C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96BDE8A" w14:textId="1CE3D90C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45188B" w14:textId="4DBF9B5E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7CB601E" w14:textId="672D52AF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0332DA7" w14:textId="17FFC2EE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D21113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43D6A74" w14:textId="003B2812" w:rsidR="005F5B79" w:rsidRPr="004D2956" w:rsidRDefault="00D31B5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329A148" w14:textId="134FA720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1D2963" w14:textId="6C0A6252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0.000107892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C999D3" w14:textId="4AB83805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599.999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D1F0BD8" w14:textId="50C9FBAF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-6.92382e-05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B162F4B" w14:textId="49E5F0AA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599.999</w:t>
                  </w:r>
                </w:p>
              </w:tc>
            </w:tr>
          </w:tbl>
          <w:p w14:paraId="589E0A99" w14:textId="7E8BC83A" w:rsidR="005F5B79" w:rsidRPr="000B04D4" w:rsidRDefault="00D31B5A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6D05C3E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2098273" w14:textId="7030C98D" w:rsidR="005F5B79" w:rsidRDefault="00D31B5A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1DE3AB7" w14:textId="08413CDE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57F3627" w14:textId="29FD9759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C4D4E70" w14:textId="6F880C17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C6E81D" w14:textId="29C6337C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C3A109" w14:textId="3147FDAF" w:rsidR="005F5B79" w:rsidRDefault="00D31B5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2659A8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138D1C8" w14:textId="1AB11D10" w:rsidR="005F5B79" w:rsidRPr="004D2956" w:rsidRDefault="00D31B5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D491F0" w14:textId="49C8CE2A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EF8B71" w14:textId="00A40B66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C52D10" w14:textId="5144CF92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5EB5CC" w14:textId="33B1D5F8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713E07" w14:textId="31DBEAA8" w:rsidR="005F5B79" w:rsidRPr="004D2956" w:rsidRDefault="00D31B5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4EE66DAF" w14:textId="77777777" w:rsidR="005F5B79" w:rsidRDefault="005F5B79" w:rsidP="000A7C6B"/>
        </w:tc>
      </w:tr>
      <w:tr w:rsidR="005F5B79" w14:paraId="277F941B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9825050" w14:textId="32CDF604" w:rsidR="00C6072D" w:rsidRPr="000B04D4" w:rsidRDefault="00D31B5A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38CC7D72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74FC44A" w14:textId="66D4A4C8" w:rsidR="00C6072D" w:rsidRDefault="00D31B5A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A29F957" w14:textId="055D8154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74F49C2" w14:textId="692373E5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7CD7870" w14:textId="046358F9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09215D0" w14:textId="1350DC9F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F5B9E16" w14:textId="098B6111" w:rsidR="00C6072D" w:rsidRDefault="00D31B5A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10F27F0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F554E2" w14:textId="06C28A51" w:rsidR="00C6072D" w:rsidRPr="004D2956" w:rsidRDefault="00D31B5A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C62D1B" w14:textId="6F373513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BD37D5" w14:textId="1022146D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-1.19135e-05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13A3BF" w14:textId="725902D3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-0.000891309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7DA729" w14:textId="202C71AB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8.26642e-05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82B964" w14:textId="43178F89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0.000895214</w:t>
                  </w:r>
                </w:p>
              </w:tc>
            </w:tr>
          </w:tbl>
          <w:p w14:paraId="1D7C10B6" w14:textId="2B35F372" w:rsidR="00C6072D" w:rsidRPr="000B04D4" w:rsidRDefault="00D31B5A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174871C2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B99C685" w14:textId="705F24E5" w:rsidR="00C6072D" w:rsidRDefault="00D31B5A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561C332" w14:textId="16E6DFF8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8A17B3" w14:textId="78FC122B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6BC1341" w14:textId="35182A99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83B8DA9" w14:textId="448598B8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FB67F8E" w14:textId="56B351F9" w:rsidR="00C6072D" w:rsidRDefault="00D31B5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F8717D4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40ED07" w14:textId="0D1745ED" w:rsidR="00C6072D" w:rsidRPr="004D2956" w:rsidRDefault="00D31B5A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D1FF4F" w14:textId="322AF34D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3C4468" w14:textId="79520124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1900ED" w14:textId="7B26F0C4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457850" w14:textId="544097DE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256455" w14:textId="385C9859" w:rsidR="00C6072D" w:rsidRPr="004D2956" w:rsidRDefault="00D31B5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29CC8E65" w14:textId="37FFF2ED" w:rsidR="005F5B79" w:rsidRDefault="005F5B79" w:rsidP="000A7C6B"/>
        </w:tc>
      </w:tr>
      <w:bookmarkEnd w:id="18"/>
      <w:bookmarkEnd w:id="19"/>
      <w:bookmarkEnd w:id="20"/>
    </w:tbl>
    <w:p w14:paraId="64619A5C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2CFDFDF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F6BB15D" w14:textId="216F7F0E" w:rsidR="00EC2432" w:rsidRDefault="00D31B5A" w:rsidP="000A7C6B">
            <w:pPr>
              <w:pStyle w:val="Heading1"/>
            </w:pPr>
            <w:bookmarkStart w:id="21" w:name="_Toc185537842"/>
            <w:r>
              <w:lastRenderedPageBreak/>
              <w:t>Beams</w:t>
            </w:r>
            <w:bookmarkEnd w:id="21"/>
          </w:p>
          <w:p w14:paraId="13A1527B" w14:textId="4260BF34" w:rsidR="0050542D" w:rsidRPr="00D31B5A" w:rsidRDefault="00D31B5A" w:rsidP="00D31B5A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932"/>
              <w:gridCol w:w="762"/>
              <w:gridCol w:w="1113"/>
              <w:gridCol w:w="1113"/>
              <w:gridCol w:w="1113"/>
              <w:gridCol w:w="1564"/>
              <w:gridCol w:w="1564"/>
              <w:gridCol w:w="1377"/>
            </w:tblGrid>
            <w:tr w:rsidR="00D31B5A" w14:paraId="4418F42C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E5F9F3" w14:textId="79AD3E5B" w:rsidR="00D31B5A" w:rsidRDefault="00D31B5A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6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E859F3" w14:textId="1A7F788E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CF85B6" w14:textId="73CC792E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496711" w14:textId="0ABD7361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5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03C9C0" w14:textId="19F165C4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74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5F84AB" w14:textId="2A628E4E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Moment1(N.m)</w:t>
                  </w:r>
                </w:p>
              </w:tc>
              <w:tc>
                <w:tcPr>
                  <w:tcW w:w="74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717D9F" w14:textId="1204E34B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Moment2(N.m)</w:t>
                  </w:r>
                </w:p>
              </w:tc>
              <w:tc>
                <w:tcPr>
                  <w:tcW w:w="65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ED0D02" w14:textId="1EDF5645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Torque(N.m)</w:t>
                  </w:r>
                </w:p>
              </w:tc>
            </w:tr>
            <w:tr w:rsidR="00D31B5A" w14:paraId="33784E3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5C0BF0" w14:textId="2462FADD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Beam-1(Square tube 80 X 80 X 5(21)[6])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5CDCFA" w14:textId="043EA377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9625F5" w14:textId="7211C207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-0.285283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3AF841" w14:textId="2E4D706B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-77.1673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529DB3" w14:textId="6BDE85AC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0.047494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788577" w14:textId="52BAF84A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0.0422646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A4EADE" w14:textId="69D422CB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58.8774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31FCF" w14:textId="0A47C5E1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-9.33462</w:t>
                  </w:r>
                </w:p>
              </w:tc>
            </w:tr>
            <w:tr w:rsidR="00D31B5A" w14:paraId="229689E3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AA123E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8A9677" w14:textId="7E7EED13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BB0C37" w14:textId="6659F5C6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0.1795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D065EB" w14:textId="2436A125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43.2706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E2D8E9" w14:textId="5ED0D7B7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0.232733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A85C42" w14:textId="0CF06811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0.0896615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E7FBF6" w14:textId="7DD50CD1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22.3676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B9D7C0" w14:textId="7159BA6A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7.40479</w:t>
                  </w:r>
                </w:p>
              </w:tc>
            </w:tr>
            <w:tr w:rsidR="00D31B5A" w14:paraId="4570FCFC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8E119C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4658D3" w14:textId="1A516487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CA779D" w14:textId="3F8A57CC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0.335408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5B7729" w14:textId="39571543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115.04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F7316A" w14:textId="5CD7713F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-0.864124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2FA152" w14:textId="502069C8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-0.131487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4CC3B2" w14:textId="06870D14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-0.818607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FC55B6" w14:textId="060D6F91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22.2315</w:t>
                  </w:r>
                </w:p>
              </w:tc>
            </w:tr>
            <w:tr w:rsidR="00D31B5A" w14:paraId="719F5AF7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172A96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C9A637" w14:textId="4C7DC319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FA7122" w14:textId="0FB2837B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0.285283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D3076F" w14:textId="4E6AC0A7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123.079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0FE3E" w14:textId="706D9EA2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-0.047494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B69751" w14:textId="386B9022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-0.00759401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D7F5F0" w14:textId="118535C1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14.2125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02C729" w14:textId="3E6BF8F1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9.33462</w:t>
                  </w:r>
                </w:p>
              </w:tc>
            </w:tr>
            <w:tr w:rsidR="00D31B5A" w14:paraId="0EB75DD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DA13F6" w14:textId="3EC549F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Beam-2(Square tube 80 X 80 X 5(21)[11])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3CC22C" w14:textId="31B353F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F1EAED" w14:textId="47A8C5EE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360.362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CE50E1" w14:textId="30BE12D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5.13908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0185DA" w14:textId="06E520E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4.00981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78EC49" w14:textId="1F2C78F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356.253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0DA288" w14:textId="0828776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5.49564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21188C" w14:textId="1379EA6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3.18478</w:t>
                  </w:r>
                </w:p>
              </w:tc>
            </w:tr>
            <w:tr w:rsidR="00D31B5A" w14:paraId="4882CC86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9DFAE5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AEE62D" w14:textId="4721996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C13506" w14:textId="6F05E7A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-360.362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1BF782" w14:textId="5095654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-5.13908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F2DEEA" w14:textId="0E5A829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-4.00981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5E82B0" w14:textId="4150F77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-366.839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C86D56" w14:textId="5A320F1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8.07153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173616" w14:textId="4D7A633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-3.18478</w:t>
                  </w:r>
                </w:p>
              </w:tc>
            </w:tr>
            <w:tr w:rsidR="00D31B5A" w14:paraId="47E6A69A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594D13" w14:textId="47B7E178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Beam-3(Square tube 80 X 80 X 5(21)[7])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EE98A3" w14:textId="7451994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626AAC" w14:textId="7971123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0.185129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A330EF" w14:textId="01D51D2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81.4441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99229B" w14:textId="67CC322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-0.4649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D16FB8" w14:textId="1FAD5CA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-0.0971074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B7D6C3" w14:textId="58C8A35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-16.7394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B6C66A" w14:textId="242F730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-21.7702</w:t>
                  </w:r>
                </w:p>
              </w:tc>
            </w:tr>
            <w:tr w:rsidR="00D31B5A" w14:paraId="0ADEE890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9E35FC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89BB2C" w14:textId="4B5C003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DE4A6B" w14:textId="2381652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0.867217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D9D6FE" w14:textId="36121F7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-74.7982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19AC3B" w14:textId="704F29E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-0.767248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F14B18" w14:textId="280813F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-0.00392654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DAB4B4" w14:textId="58F273F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-19.1506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534730" w14:textId="6856F1D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11.1841</w:t>
                  </w:r>
                </w:p>
              </w:tc>
            </w:tr>
            <w:tr w:rsidR="00D31B5A" w14:paraId="7D826E60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4FE724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6334EE" w14:textId="6A899B2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F27B09" w14:textId="3C12084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0.53735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66C350" w14:textId="1AD44ED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13.7587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FB2FF" w14:textId="5DE1F0D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-0.318481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62BFCC" w14:textId="3FE1344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-0.0860154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64C2D0" w14:textId="3DA08A2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-5.63773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9266E7" w14:textId="52DFB5C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-7.22003</w:t>
                  </w:r>
                </w:p>
              </w:tc>
            </w:tr>
            <w:tr w:rsidR="00D31B5A" w14:paraId="4E6343DA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257FCF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A4FF44" w14:textId="6B4D906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E1B018" w14:textId="19AA661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-0.866741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2D3AC6" w14:textId="391C292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98.4346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347E4A" w14:textId="08635CA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0.767248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DDDE36" w14:textId="66E5BE2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-0.195496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A284E0" w14:textId="16BC5E9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41.6709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05540" w14:textId="5386B0A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-11.1841</w:t>
                  </w:r>
                </w:p>
              </w:tc>
            </w:tr>
            <w:tr w:rsidR="00D31B5A" w14:paraId="62D7A422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F43017" w14:textId="79875506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Beam-4(Square tube 80 X 80 X 5(21)[12])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E5DAC4" w14:textId="57D5BD3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066713" w14:textId="3DC7DDF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1.93097e-09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ACFD85" w14:textId="379A118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-1.43986e-10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86CB4E" w14:textId="2CA07ED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2.90668e-09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325012" w14:textId="242E69B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2.2767e-09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368920" w14:textId="239ACED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3.82468e-11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374827" w14:textId="04FD4EB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2.37059e-11</w:t>
                  </w:r>
                </w:p>
              </w:tc>
            </w:tr>
            <w:tr w:rsidR="00D31B5A" w14:paraId="673FA821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83FE09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B5779D" w14:textId="04C1A91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BA7B6F" w14:textId="147F717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-3.15173e-07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1E0A0C" w14:textId="783124A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3.34335e-09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743517" w14:textId="10589BA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-2.05108e-08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259F2D" w14:textId="3258F08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-1.35835e-07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5869DF" w14:textId="191012C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-6.32568e-09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E278C4" w14:textId="18AC5A4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-7.16724e-10</w:t>
                  </w:r>
                </w:p>
              </w:tc>
            </w:tr>
            <w:tr w:rsidR="00D31B5A" w14:paraId="374D5836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B2786D" w14:textId="45B4E94A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Beam-5(Trim/Extend4[2])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C2ACC4" w14:textId="48669E6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6A9365" w14:textId="23D81CE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-5.03936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A592BC" w14:textId="34D8AB7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10.9191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FB18AD" w14:textId="773607B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2.9537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EE91A4" w14:textId="6ED3908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2.36071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5636E5" w14:textId="455CBE7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-1.05648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849B79" w14:textId="1204E92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11.1174</w:t>
                  </w:r>
                </w:p>
              </w:tc>
            </w:tr>
            <w:tr w:rsidR="00D31B5A" w14:paraId="5721C64B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B8F362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5DD89C" w14:textId="6172316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4BA2A1" w14:textId="74DEE06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5.0393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AAB8AD" w14:textId="255416B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-10.9191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7BBBE8" w14:textId="25F8BDB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-2.9537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E4A52D" w14:textId="52927DF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2.33573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A1666C" w14:textId="58F6D22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-16.3049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E3041E" w14:textId="0FE829B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-11.1174</w:t>
                  </w:r>
                </w:p>
              </w:tc>
            </w:tr>
            <w:tr w:rsidR="00D31B5A" w14:paraId="34FE262D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C670B" w14:textId="14F7C775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Beam-6(Square tube 80 X 80 X 5(21)[8])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DA074F" w14:textId="00AB818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573445" w14:textId="4E94464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-1.09713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D1B5A" w14:textId="2959A4E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56.6754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8F0ED6" w14:textId="6F19232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-0.156134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38D1A1" w14:textId="3266E0E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-0.0137391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CEEC92" w14:textId="2FCE748E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-14.8266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568A23" w14:textId="1E5A2A6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2.61218</w:t>
                  </w:r>
                </w:p>
              </w:tc>
            </w:tr>
            <w:tr w:rsidR="00D31B5A" w14:paraId="11CB4B9A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15FAC6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42675B" w14:textId="041886F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83D76A" w14:textId="3BFE35E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-1.77824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EBD0AE" w14:textId="2267A58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-139.81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B16E84" w14:textId="7D46237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0.146214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E9867B" w14:textId="06CBEDB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-0.00784473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D9164B" w14:textId="586A683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-18.5405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390D97" w14:textId="052C88F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-17.8669</w:t>
                  </w:r>
                </w:p>
              </w:tc>
            </w:tr>
            <w:tr w:rsidR="00D31B5A" w14:paraId="66F307A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CBD9D8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70F6C2" w14:textId="188FC2D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B7284C" w14:textId="5E32EB7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-1.44894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91D1D0" w14:textId="62808FB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-22.9119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2AE91B" w14:textId="79157A7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-0.302612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3DBB20" w14:textId="480879D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-0.0816204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40A074" w14:textId="083790D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3.83729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585649" w14:textId="56BB55A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-8.24839</w:t>
                  </w:r>
                </w:p>
              </w:tc>
            </w:tr>
            <w:tr w:rsidR="00D31B5A" w14:paraId="25EB7E85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F9D952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2EB98" w14:textId="6BD0C1B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E4E0A9" w14:textId="42A3E36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1.77908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8BA750" w14:textId="24584F3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163.446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9E5B8B" w14:textId="6AE3FEE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-0.146214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2A8ECE" w14:textId="47B6721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0.0457621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B559BB" w14:textId="3D434FD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57.9637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40117C" w14:textId="5A5ADE7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17.8669</w:t>
                  </w:r>
                </w:p>
              </w:tc>
            </w:tr>
            <w:tr w:rsidR="00D31B5A" w14:paraId="7F0C44CC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370D43" w14:textId="28C8E71D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Beam-7(Square tube 80 X 80 X 5(21)[13])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04B109" w14:textId="3E57003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087D1C" w14:textId="2AB08FD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239.638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B48904" w14:textId="528B95C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-5.13908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F9433C" w14:textId="4FFDEF9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-4.00981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95140A" w14:textId="5BDDA78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357.747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2E82CC" w14:textId="6170FC4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-3.47138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5CAAAA" w14:textId="468AEA8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3.19082</w:t>
                  </w:r>
                </w:p>
              </w:tc>
            </w:tr>
            <w:tr w:rsidR="00D31B5A" w14:paraId="7F10B590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807E9D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861DBB" w14:textId="5A54733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2F80D3" w14:textId="74D40E7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-239.638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6DFC16" w14:textId="063AF79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5.13908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6CC53D" w14:textId="1F3A37E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4.00981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D788B5" w14:textId="177F41A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-347.161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A44F89" w14:textId="080782D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-10.0958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8C150F" w14:textId="2333F2D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-3.19082</w:t>
                  </w:r>
                </w:p>
              </w:tc>
            </w:tr>
            <w:tr w:rsidR="00D31B5A" w14:paraId="4399186E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AE58E0" w14:textId="12326842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Beam-8(Trim/Extend2[2])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946C34" w14:textId="32D6695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07F722" w14:textId="669425B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0.0214631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A0B0EF" w14:textId="5C78BC8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-1.58034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B0BC01" w14:textId="1EE513A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-0.00222192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2963E0" w14:textId="552EF51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-0.00638313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E98FB2" w14:textId="057E030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8.82353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3A7B4E" w14:textId="4E47AEF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0.217535</w:t>
                  </w:r>
                </w:p>
              </w:tc>
            </w:tr>
            <w:tr w:rsidR="00D31B5A" w14:paraId="30607C4F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9E9AA1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9F0B7F" w14:textId="2F0FF7C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88EE64" w14:textId="12A129B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-0.0214546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2E3158" w14:textId="4BC93F1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1.58034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27CD98" w14:textId="0285723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0.00222196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0704C8" w14:textId="547BE8F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0.00285141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4F27DA" w14:textId="30A654E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-6.31079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B89CB3" w14:textId="78132F3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-0.217535</w:t>
                  </w:r>
                </w:p>
              </w:tc>
            </w:tr>
            <w:tr w:rsidR="00D31B5A" w14:paraId="1F2818C8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93A71D" w14:textId="3F52E872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Beam-9(Trim/Extend4[1])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7EC180" w14:textId="6AAC3D5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D22DA8" w14:textId="6CB95FC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0.00222189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2E5DEC" w14:textId="1E9D6D0E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1.58034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6030B" w14:textId="186D787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0.0214588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FB4CF" w14:textId="3AB2766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-0.0219822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082DC3" w14:textId="6B74D76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2.30655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D04D09" w14:textId="7C77AA8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-8.82353</w:t>
                  </w:r>
                </w:p>
              </w:tc>
            </w:tr>
            <w:tr w:rsidR="00D31B5A" w14:paraId="369E0EB5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733625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0F9EA" w14:textId="15D52A4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B062FE" w14:textId="2DC297D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1.05702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D29412" w14:textId="1D46FA1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349.443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8762A8" w14:textId="46F594B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0.0871985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E0CB5C" w14:textId="5657A93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0.837698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E63382" w14:textId="7C048B2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377.956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52C6B6" w14:textId="555B835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-7.01547</w:t>
                  </w:r>
                </w:p>
              </w:tc>
            </w:tr>
            <w:tr w:rsidR="00D31B5A" w14:paraId="78E1DC76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B29EF7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892A8B" w14:textId="32CAFD6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320BE9" w14:textId="3068D70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0.00222194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FFB565" w14:textId="410DE34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1.58034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DED608" w14:textId="4CD4524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0.0214588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C5D1C9" w14:textId="0864B4C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0.00638371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0E06E6" w14:textId="1A77E10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0.217535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2BA18F" w14:textId="03FFAB6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-8.82353</w:t>
                  </w:r>
                </w:p>
              </w:tc>
            </w:tr>
            <w:tr w:rsidR="00D31B5A" w14:paraId="6440A62E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4393AF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8565A8" w14:textId="025E245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99CA01" w14:textId="70A50CB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-1.0552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E75862" w14:textId="06E5FD5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-349.443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36A780" w14:textId="40358F6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-0.109017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C4DC07" w14:textId="61CB729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-0.883832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39BC34" w14:textId="54F783E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-154.313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F5F18E" w14:textId="368B796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7.01479</w:t>
                  </w:r>
                </w:p>
              </w:tc>
            </w:tr>
            <w:tr w:rsidR="00D31B5A" w14:paraId="4A9FF16D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EFD9E9" w14:textId="61CEF3C0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Beam-10(Square tube 80 X 80 X 5(21)[9])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87912A" w14:textId="5B69E49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D8EA14" w14:textId="0872640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-0.448646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98B171" w14:textId="2773E96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35.8296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DC3462" w14:textId="24CD3F1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-0.329414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D28904" w14:textId="70F99A0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0.102809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DF2A22" w14:textId="3296445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-18.4041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601F5C" w14:textId="49C7F8E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-6.20203</w:t>
                  </w:r>
                </w:p>
              </w:tc>
            </w:tr>
            <w:tr w:rsidR="00D31B5A" w14:paraId="5CB9E7B4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6E5ED0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383451" w14:textId="17A453B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3BF0B3" w14:textId="162D5EB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0.448569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8DE4BC" w14:textId="659853C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64.1704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8CD4BE" w14:textId="1FD2A7F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0.329993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CA4BB3" w14:textId="6F82DB8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0.101641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C6E13B" w14:textId="0A2C2B8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9.61847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BB47AF" w14:textId="5B8F768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6.20201</w:t>
                  </w:r>
                </w:p>
              </w:tc>
            </w:tr>
            <w:tr w:rsidR="00D31B5A" w14:paraId="2F39D5B8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0E4C84" w14:textId="186EB2F8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Beam-11(Square tube 80 X 80 X 5(21)[14])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9A2165" w14:textId="69D4A50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FFF76F" w14:textId="1DCB6AE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1.81622e-09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C442B5" w14:textId="1FD0578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-2.01699e-10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FC417" w14:textId="16BB112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3.28966e-09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271E1" w14:textId="218D5AE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2.28137e-09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E7C88A" w14:textId="46E5656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6.11234e-11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051D18" w14:textId="696FE23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2.36986e-11</w:t>
                  </w:r>
                </w:p>
              </w:tc>
            </w:tr>
            <w:tr w:rsidR="00D31B5A" w14:paraId="04C1D4B9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99B56B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D1A164" w14:textId="0445D12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2932CD" w14:textId="0575FDC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-2.16681e-07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8EA229" w14:textId="1A961DC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4.04729e-09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EFE7DE" w14:textId="0C021F2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-1.52358e-08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9F1BD9" w14:textId="4871372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-1.25659e-07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FC1265" w14:textId="3A5D271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-8.17809e-09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5AA03B" w14:textId="22B23E8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-7.21612e-10</w:t>
                  </w:r>
                </w:p>
              </w:tc>
            </w:tr>
            <w:tr w:rsidR="00D31B5A" w14:paraId="7F9EC60A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09D8AF" w14:textId="2650F512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Beam-12(Trim/Extend3[2])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CA8711" w14:textId="0AD67F2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AC7AAE" w14:textId="61D8837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-0.002222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EB4770" w14:textId="4A390C1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-1.58034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2098EA" w14:textId="09923C6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-0.0214588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96FAFC" w14:textId="4A24180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0.0255151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27754D" w14:textId="65BAB1D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-2.30655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CC106C" w14:textId="464645A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6.31079</w:t>
                  </w:r>
                </w:p>
              </w:tc>
            </w:tr>
            <w:tr w:rsidR="00D31B5A" w14:paraId="2FE973F2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317171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D9B9DE" w14:textId="10EACD6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C4DDF" w14:textId="1AD6583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-1.05546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041DC8" w14:textId="2C03C6A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250.557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75D39" w14:textId="27E8816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-0.0997513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C005D5" w14:textId="1DB947F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0.855045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ACAA12" w14:textId="680B097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336.044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0571BF" w14:textId="0A76737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26.4008</w:t>
                  </w:r>
                </w:p>
              </w:tc>
            </w:tr>
            <w:tr w:rsidR="00D31B5A" w14:paraId="4D5AD606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F7425D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9D409" w14:textId="7D39862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0826A1" w14:textId="22DBACA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-0.00222196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BE9B4D" w14:textId="607A741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-1.58034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587DEA" w14:textId="54C40A1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-0.0214588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E34289" w14:textId="7FC3101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-0.00285082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7C86E1" w14:textId="794DC52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-0.217535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F46C6" w14:textId="3791785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6.31079</w:t>
                  </w:r>
                </w:p>
              </w:tc>
            </w:tr>
            <w:tr w:rsidR="00D31B5A" w14:paraId="30A77958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F2A59B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C818A0" w14:textId="62C3196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65B2DA" w14:textId="71B2057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1.05676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8B316F" w14:textId="558894E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-250.557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F439CD" w14:textId="73C5205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0.0997513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5A5C72" w14:textId="6C76427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-0.791342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993545" w14:textId="0FE14E3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-175.687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9D3FDA" w14:textId="51824C4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-26.4007</w:t>
                  </w:r>
                </w:p>
              </w:tc>
            </w:tr>
            <w:tr w:rsidR="00D31B5A" w14:paraId="08C23827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E2CF4F" w14:textId="5F92F390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Beam-13(Square tube 80 X 80 X 5(21)[10])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37C916" w14:textId="2396CA0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2A4476" w14:textId="6AD266C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0.146512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9129D4" w14:textId="24BCFAFE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44.0491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FE5E05" w14:textId="00F5A5F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-0.351527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699B89" w14:textId="6AEB9C7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0.110019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80E009" w14:textId="6BDF390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-14.5501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1FB07C" w14:textId="6D9ADFC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-7.00105</w:t>
                  </w:r>
                </w:p>
              </w:tc>
            </w:tr>
            <w:tr w:rsidR="00D31B5A" w14:paraId="7872D5EA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7A7FBB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82EEC4" w14:textId="6987142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0EBA21" w14:textId="7E1E088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-0.146545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077787" w14:textId="613AA28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55.9509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81537A" w14:textId="217ABDF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0.352684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6C5C92" w14:textId="7CD7405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0.108324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27FA13" w14:textId="68CB401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10.8606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B164BF" w14:textId="5867668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7.00101</w:t>
                  </w:r>
                </w:p>
              </w:tc>
            </w:tr>
            <w:tr w:rsidR="00D31B5A" w14:paraId="3C577089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01FA70" w14:textId="42EF3B63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Beam-14(Square tube 80 X 80 X 5(21)[5])</w:t>
                  </w: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F1653E" w14:textId="6EC6304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C5CB18" w14:textId="4436586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-0.60311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0D542D" w14:textId="73E9333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24.0195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6310F2" w14:textId="545EA4B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0.144023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8E0283" w14:textId="4DE2C5E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0.0186918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312F6" w14:textId="0FCEB6D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43.5835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FB4A1F" w14:textId="0849F98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3.77968</w:t>
                  </w:r>
                </w:p>
              </w:tc>
            </w:tr>
            <w:tr w:rsidR="00D31B5A" w14:paraId="7FAF6C7A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1FFE43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6A326B" w14:textId="18F58CB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1D2A29" w14:textId="1F2389C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-0.456288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E720F7" w14:textId="3168FCC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225.92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E874CD" w14:textId="23B5DFD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1.92246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D5CAD7" w14:textId="135A1A5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0.29526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D38960" w14:textId="02B2765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21.9323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49F7AD" w14:textId="1373D56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-54.1841</w:t>
                  </w:r>
                </w:p>
              </w:tc>
            </w:tr>
            <w:tr w:rsidR="00D31B5A" w14:paraId="62FDE857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E3272E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62D04D" w14:textId="5DCEC7C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DDE37A" w14:textId="60D31BB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-0.457664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6CABEF" w14:textId="1DDA65E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235.983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0C9B23" w14:textId="5E848B3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1.92246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A840BF" w14:textId="1DDD823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0.60253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C8873F" w14:textId="55D94B8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-15.0199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F96E01" w14:textId="0C3341D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-54.1841</w:t>
                  </w:r>
                </w:p>
              </w:tc>
            </w:tr>
            <w:tr w:rsidR="00D31B5A" w14:paraId="2F53CE0F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7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B3A81E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455008" w14:textId="257115F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1C012D" w14:textId="7E6393A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-0.164073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65CCA7" w14:textId="4D24EE2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125.898</w:t>
                  </w:r>
                </w:p>
              </w:tc>
              <w:tc>
                <w:tcPr>
                  <w:tcW w:w="5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68EA14" w14:textId="1CD0F85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-1.01084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E8B8B7" w14:textId="17D478A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0.536066</w:t>
                  </w:r>
                </w:p>
              </w:tc>
              <w:tc>
                <w:tcPr>
                  <w:tcW w:w="74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0307D8" w14:textId="4D255DF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18.499</w:t>
                  </w:r>
                </w:p>
              </w:tc>
              <w:tc>
                <w:tcPr>
                  <w:tcW w:w="65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50A843" w14:textId="2D9352A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-45.4505</w:t>
                  </w:r>
                </w:p>
              </w:tc>
            </w:tr>
          </w:tbl>
          <w:p w14:paraId="2E099417" w14:textId="67F735CB" w:rsidR="0050542D" w:rsidRPr="00D31B5A" w:rsidRDefault="00D31B5A" w:rsidP="00D31B5A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153"/>
              <w:gridCol w:w="833"/>
              <w:gridCol w:w="1559"/>
              <w:gridCol w:w="1482"/>
              <w:gridCol w:w="1482"/>
              <w:gridCol w:w="1161"/>
              <w:gridCol w:w="1868"/>
            </w:tblGrid>
            <w:tr w:rsidR="00D31B5A" w14:paraId="757061E5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82F752" w14:textId="70486AF9" w:rsidR="00D31B5A" w:rsidRDefault="00D31B5A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9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ADDA6E" w14:textId="266811CD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74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A19955" w14:textId="1C9ED474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70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8436E2" w14:textId="54CFEF68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70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3A5040" w14:textId="1853D337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55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255A0E" w14:textId="77794DC7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88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FC8468" w14:textId="201F44DB" w:rsidR="00D31B5A" w:rsidRDefault="00D31B5A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Upper bound axial and bending(N/m^2)</w:t>
                  </w:r>
                </w:p>
              </w:tc>
            </w:tr>
            <w:tr w:rsidR="00D31B5A" w14:paraId="349F6F76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687F68" w14:textId="42278D59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Beam-1(Square tube 80 X 80 X 5(21)[6])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6810FD" w14:textId="02666162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608CC8" w14:textId="2CB29C1C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-155.415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05AA73" w14:textId="5B1B97CB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779.496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68D6CA" w14:textId="4C9B2B60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-1.08589e+06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04FB7F" w14:textId="77DBD98A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-140,834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30F122" w14:textId="483570E7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1.08683e+06</w:t>
                  </w:r>
                </w:p>
              </w:tc>
            </w:tr>
            <w:tr w:rsidR="00D31B5A" w14:paraId="1C472FB6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60CF3F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FB9194" w14:textId="45392BCE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0CD7F8" w14:textId="3D52482A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97.7871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C63304" w14:textId="18A7544B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1,653.65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9FE5D6" w14:textId="66597D56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-412,531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41243A" w14:textId="122A4002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111,718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17849C" w14:textId="79E6588D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414,282</w:t>
                  </w:r>
                </w:p>
              </w:tc>
            </w:tr>
            <w:tr w:rsidR="00D31B5A" w14:paraId="437FC66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CD2C7C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305A68" w14:textId="14E01289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08F498" w14:textId="7333C83D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182.722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9C1028" w14:textId="2495CE63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-2,425.05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24BD6D" w14:textId="221B7A1E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15,097.8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83D1D9" w14:textId="132895B0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335,411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161DBE" w14:textId="17032AAD" w:rsidR="00D31B5A" w:rsidRPr="00A54E07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17,705.5</w:t>
                  </w:r>
                </w:p>
              </w:tc>
            </w:tr>
            <w:tr w:rsidR="00D31B5A" w14:paraId="5CAAEE53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4F1883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C2EDD" w14:textId="6F88E8FD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4E7C85" w14:textId="725F3050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-155.415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0BE8E8" w14:textId="48CD5763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140.058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F31060" w14:textId="089E4137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262,125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C83C12" w14:textId="3A38A310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-140,834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B5487F" w14:textId="29D46C9D" w:rsidR="00D31B5A" w:rsidRPr="00A54E07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262,420</w:t>
                  </w:r>
                </w:p>
              </w:tc>
            </w:tr>
            <w:tr w:rsidR="00D31B5A" w14:paraId="16E7EDD3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35028B" w14:textId="1B27EC0D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Beam-2(Square tube 80 X 80 X 5(21)[11])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AF6484" w14:textId="65976E5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AFE384" w14:textId="7D70BB3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-196,316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B7DDF8" w14:textId="68CC503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-6.57046e+06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CB7AF2" w14:textId="012DBF8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101,357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383AB4" w14:textId="531928F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-48,049.6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30EC59" w14:textId="074612F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6.86813e+06</w:t>
                  </w:r>
                </w:p>
              </w:tc>
            </w:tr>
            <w:tr w:rsidR="00D31B5A" w14:paraId="38FB3713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05E5BD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4B8031" w14:textId="265203E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81AD72" w14:textId="336D09B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-196,316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E7B97F" w14:textId="791A85E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-6.7657e+06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C3F0C3" w14:textId="0990A3C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-148,865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F84873" w14:textId="0CE7B24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-48,049.6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0034EE" w14:textId="2FAF355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7.11088e+06</w:t>
                  </w:r>
                </w:p>
              </w:tc>
            </w:tr>
            <w:tr w:rsidR="00D31B5A" w14:paraId="4CFC6ED2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5DA650" w14:textId="2BA8FBFE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Beam-3(Square tube 80 X 80 X 5(21)[7])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C209C8" w14:textId="0CD81A6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FDF269" w14:textId="59791D0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100.854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4954D3" w14:textId="165AB5C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-1,790.98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4802B7" w14:textId="30FCB49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308,730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9CD4DC" w14:textId="69A9C7A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-328,452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9EE678" w14:textId="315CF24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310,621</w:t>
                  </w:r>
                </w:p>
              </w:tc>
            </w:tr>
            <w:tr w:rsidR="00D31B5A" w14:paraId="7FABA0E6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DCDEE0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5F0E71" w14:textId="55C6CEB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B9E171" w14:textId="46F4AB7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472.438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0A5E1B" w14:textId="33634A3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-72.4181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C8F22D" w14:textId="032363E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353,200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F5CF3" w14:textId="7FBD07D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168,737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9D9D61" w14:textId="11E271F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353,745</w:t>
                  </w:r>
                </w:p>
              </w:tc>
            </w:tr>
            <w:tr w:rsidR="00D31B5A" w14:paraId="74BF9967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94E16D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98D2F5" w14:textId="3739E2D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E20254" w14:textId="42BF7BF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292.735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803E23" w14:textId="4702845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-1,586.4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DC9498" w14:textId="469D16B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103,978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3D3075" w14:textId="137D3B0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-108,930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78DCE8" w14:textId="464E5F7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105,857</w:t>
                  </w:r>
                </w:p>
              </w:tc>
            </w:tr>
            <w:tr w:rsidR="00D31B5A" w14:paraId="78C33D51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099A43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6FF426" w14:textId="47B270D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F640BB" w14:textId="239EC81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472.179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1E0120" w14:textId="1D6DC1E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3,605.59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1E157F" w14:textId="16B4048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768,546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2B8020" w14:textId="131E411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168,737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DF4769" w14:textId="0AB453A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772,624</w:t>
                  </w:r>
                </w:p>
              </w:tc>
            </w:tr>
            <w:tr w:rsidR="00D31B5A" w14:paraId="2B90DE5A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457559" w14:textId="2914AE83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Beam-4(Square tube 80 X 80 X 5(21)[12])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B39BBE" w14:textId="1977A48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6AA71B" w14:textId="1DEEC0F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-1.05195e-06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99A3E9" w14:textId="6B6CB81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-4.19896e-05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31C0BD" w14:textId="44DF97C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7.05394e-07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BBFB1D" w14:textId="50CE4C6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-3.57657e-07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9D59F5" w14:textId="15555A6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4.3747e-05</w:t>
                  </w:r>
                </w:p>
              </w:tc>
            </w:tr>
            <w:tr w:rsidR="00D31B5A" w14:paraId="519F2616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4E1064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D7AFC2" w14:textId="067A764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7E80BE" w14:textId="2318D04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-0.000171699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1DB5A4" w14:textId="09FBBE2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-0.00250523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CE2C64" w14:textId="19BB20D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0.000116666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89F409" w14:textId="3AE7617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-1.08134e-05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3D2EA" w14:textId="59932D7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0.00279359</w:t>
                  </w:r>
                </w:p>
              </w:tc>
            </w:tr>
            <w:tr w:rsidR="00D31B5A" w14:paraId="4E4946D1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7A9710" w14:textId="2FA6CE4C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Beam-5(Trim/Extend4[2])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0214F6" w14:textId="2D45018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EAD42B" w14:textId="4B58F35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-2,745.32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A554E" w14:textId="2E7CDD4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43,539.2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076973" w14:textId="0742946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19,485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6551FF" w14:textId="2043636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167,731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0768BA" w14:textId="5448F3D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65,769.5</w:t>
                  </w:r>
                </w:p>
              </w:tc>
            </w:tr>
            <w:tr w:rsidR="00D31B5A" w14:paraId="5800D617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DFBEDE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AA00BE" w14:textId="0DBEF99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EB7EC6" w14:textId="7278D23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-2,745.29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6B2E40" w14:textId="20257E1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-43,078.4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DA0930" w14:textId="5962363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-300,715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9F82A0" w14:textId="27C6558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167,731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632EA2" w14:textId="7ECC512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346,539</w:t>
                  </w:r>
                </w:p>
              </w:tc>
            </w:tr>
            <w:tr w:rsidR="00D31B5A" w14:paraId="54CF5F6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003748" w14:textId="7475E633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Beam-6(Square tube 80 X 80 X 5(21)[8])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558751" w14:textId="6A0D1ED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35172C" w14:textId="1466440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-597.688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C6F0A3" w14:textId="324C936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-253.393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0A8E96" w14:textId="3EC01F4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273,451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0CBD39" w14:textId="6B7DA5F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39,410.5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C41E68" w14:textId="4E55ACA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274,302</w:t>
                  </w:r>
                </w:p>
              </w:tc>
            </w:tr>
            <w:tr w:rsidR="00D31B5A" w14:paraId="4FFFF4BE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7E5CF0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C02DBD" w14:textId="47CD897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A7A19A" w14:textId="331F6B4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-968.744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EF40AC" w14:textId="5764575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-144.682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90FB60" w14:textId="3F7793C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341,947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086A38" w14:textId="696DE83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-269,561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DF9FBD" w14:textId="3872E13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343,061</w:t>
                  </w:r>
                </w:p>
              </w:tc>
            </w:tr>
            <w:tr w:rsidR="00D31B5A" w14:paraId="46C331C4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3FC862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F71F28" w14:textId="2A370D9E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32D48" w14:textId="1D122BE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-789.348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9CDE6D" w14:textId="5D2C38E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-1,505.34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0DC913" w14:textId="048EED6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-70,772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E7C7B4" w14:textId="7A363DD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-124,445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E50A26" w14:textId="0DEF4E8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73,066.7</w:t>
                  </w:r>
                </w:p>
              </w:tc>
            </w:tr>
            <w:tr w:rsidR="00D31B5A" w14:paraId="53090142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40E772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FBC74D" w14:textId="30A365D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198202" w14:textId="0786745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-969.198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9D4092" w14:textId="4C2A374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-844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C30391" w14:textId="0A965F9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1.06904e+06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6CCC69" w14:textId="45DD75A0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-269,561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EAA000" w14:textId="5BF6523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1.07085e+06</w:t>
                  </w:r>
                </w:p>
              </w:tc>
            </w:tr>
            <w:tr w:rsidR="00D31B5A" w14:paraId="263BC948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186553" w14:textId="4DE06CDF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Beam-7(Square tube 80 X 80 X 5(21)[13])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F3CB91" w14:textId="35BD8E9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D525CF" w14:textId="4413053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-130,549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184F84" w14:textId="28BB5C0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-6.59801e+06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AF4236" w14:textId="36C664F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-64,023.4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8BE17E" w14:textId="741C2B3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-48,140.6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66A5F" w14:textId="77B22AB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6.79259e+06</w:t>
                  </w:r>
                </w:p>
              </w:tc>
            </w:tr>
            <w:tr w:rsidR="00D31B5A" w14:paraId="021CDA5F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51AF02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B3BB11" w14:textId="091D19E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1C3EC2" w14:textId="3C76822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-130,549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A09288" w14:textId="296C4C4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-6.40278e+06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22677C" w14:textId="3AB7943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186,199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E8F874" w14:textId="2FBDD9F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-48,140.6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907673" w14:textId="215EFC3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6.71952e+06</w:t>
                  </w:r>
                </w:p>
              </w:tc>
            </w:tr>
            <w:tr w:rsidR="00D31B5A" w14:paraId="6F5C31F2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B2B288" w14:textId="672124F9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Beam-8(Trim/Extend2[2])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77F02E" w14:textId="7D94648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4620AD" w14:textId="40E0B95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11.6926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607260" w14:textId="083286C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-117.725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10AB6F" w14:textId="15699A8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-162,735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8DA402" w14:textId="0F58CCF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3,282.01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D99CAC" w14:textId="5CBABBA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162,864</w:t>
                  </w:r>
                </w:p>
              </w:tc>
            </w:tr>
            <w:tr w:rsidR="00D31B5A" w14:paraId="4071484B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C55418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3813B5" w14:textId="02BDAC72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58CB51" w14:textId="418D3C6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11.6879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7C9D9E" w14:textId="6253DF1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-52.5892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B7A345" w14:textId="46A3513F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-116,391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FF64FC" w14:textId="0270C57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3,282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D1E5FF" w14:textId="3B53349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116,456</w:t>
                  </w:r>
                </w:p>
              </w:tc>
            </w:tr>
            <w:tr w:rsidR="00D31B5A" w14:paraId="6FB8ED40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A5E796" w14:textId="66D7065E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Beam-9(Trim/Extend4[1])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B23570" w14:textId="621C222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B9029E" w14:textId="6C583D5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1.21043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A66E0B" w14:textId="10360B6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-405.422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D88592" w14:textId="046004F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-42,540.3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890955" w14:textId="72AB91C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-133,123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37CCCE" w14:textId="3B0490E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42,946.9</w:t>
                  </w:r>
                </w:p>
              </w:tc>
            </w:tr>
            <w:tr w:rsidR="00D31B5A" w14:paraId="57EC6F4D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0F6B39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913AEE" w14:textId="3936DEE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8E9266" w14:textId="0911411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-575.839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93605E" w14:textId="75FB0A0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-15,449.9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E4E62A" w14:textId="3ABBFC3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6.97074e+06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5EC84E" w14:textId="58C6BB3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105,844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37134E" w14:textId="5B0A126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6.98676e+06</w:t>
                  </w:r>
                </w:p>
              </w:tc>
            </w:tr>
            <w:tr w:rsidR="00D31B5A" w14:paraId="114E1AE5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2C3020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3F1278" w14:textId="2C704A2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B44D13" w14:textId="6AD9095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1.21046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DB6AF" w14:textId="234731C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117.736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5616E4" w14:textId="7D4D98E6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-4,012.06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8EEF6" w14:textId="24EFA83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-133,123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B42DCE" w14:textId="1914245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4,131.01</w:t>
                  </w:r>
                </w:p>
              </w:tc>
            </w:tr>
            <w:tr w:rsidR="00D31B5A" w14:paraId="2E488781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C12305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6938AD" w14:textId="34C3BEF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B03816" w14:textId="548269B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-574.846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648BC5" w14:textId="2A1D823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-16,300.7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52CE12" w14:textId="49196CC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2.84603e+06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B869A5" w14:textId="6F6F886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105,834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B9C85D" w14:textId="24D0BD6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2.8629e+06</w:t>
                  </w:r>
                </w:p>
              </w:tc>
            </w:tr>
            <w:tr w:rsidR="00D31B5A" w14:paraId="5499A311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A5071A" w14:textId="0ABD80D4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Beam-10(Square tube 80 X 80 X 5(21)[9])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0E5CDE" w14:textId="23040E13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0D8431" w14:textId="6D9CA63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244.411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9539F3" w14:textId="2DA0CE5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-1,896.13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DCD35A" w14:textId="0D17C08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-339,431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A506BF" w14:textId="634209B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93,571.4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00D288" w14:textId="777B389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341,572</w:t>
                  </w:r>
                </w:p>
              </w:tc>
            </w:tr>
            <w:tr w:rsidR="00D31B5A" w14:paraId="1A713FFB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58FCBA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E47165" w14:textId="4D37293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DEF30D" w14:textId="5835D31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244.369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1F1EE1" w14:textId="23F0E41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1,874.58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F05975" w14:textId="6B6B170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-177,396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A4AE6E" w14:textId="06603F9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93,571.1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C46C08" w14:textId="3575477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179,515</w:t>
                  </w:r>
                </w:p>
              </w:tc>
            </w:tr>
            <w:tr w:rsidR="00D31B5A" w14:paraId="4D9E439C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C68D3F" w14:textId="3BA395BD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Beam-11(Square tube 80 X 80 X 5(21)[14])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2563CF" w14:textId="0DB43ED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72BF56" w14:textId="56DA928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-9.8943e-07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23167E" w14:textId="1A33D3CE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-4.20758e-05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22A7DB" w14:textId="5151575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1.12731e-06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8E4C5B" w14:textId="38912FE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-3.57547e-07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142A0F" w14:textId="34E67AD8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4.41926e-05</w:t>
                  </w:r>
                </w:p>
              </w:tc>
            </w:tr>
            <w:tr w:rsidR="00D31B5A" w14:paraId="4291F780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B9D5B8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48DB79" w14:textId="09037B7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86C87" w14:textId="65A4A3F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-0.000118043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083A07" w14:textId="7833918C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-0.00231756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A70737" w14:textId="6D639EF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0.000150831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CCBFBD" w14:textId="21D76F4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-1.08871e-05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E4B21E" w14:textId="60D5047B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0.00258643</w:t>
                  </w:r>
                </w:p>
              </w:tc>
            </w:tr>
            <w:tr w:rsidR="00D31B5A" w14:paraId="51FEEE9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ABE659" w14:textId="065F102F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Beam-12(Trim/Extend3[2])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B0C7EA" w14:textId="07FC7D9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F21ED9" w14:textId="7C6BE61E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-1.21049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961F35" w14:textId="5268174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470.58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80CD2" w14:textId="7E525E9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42,540.3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50A296" w14:textId="3904294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95,212.3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7A4D94" w14:textId="6FB0D2B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43,012</w:t>
                  </w:r>
                </w:p>
              </w:tc>
            </w:tr>
            <w:tr w:rsidR="00D31B5A" w14:paraId="73819083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BB5E4C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1D6026" w14:textId="6D90F10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FE8A23" w14:textId="6C7C64A6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574.987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065620" w14:textId="7B2E27E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-15,769.8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22FBBE" w14:textId="34BE46B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6.19774e+06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207414" w14:textId="02AB234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-398,314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11E4C1" w14:textId="7A7479D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6.21408e+06</w:t>
                  </w:r>
                </w:p>
              </w:tc>
            </w:tr>
            <w:tr w:rsidR="00D31B5A" w14:paraId="5871061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6E7C0B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99BD83" w14:textId="6172DEEF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082CD2" w14:textId="0EDF5FA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-1.21047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AC5325" w14:textId="2A654191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-52.5784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FEB0FE" w14:textId="09911E7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4,012.05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D8F889" w14:textId="1F4B477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95,212.3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C367C6" w14:textId="2601D14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4,065.84</w:t>
                  </w:r>
                </w:p>
              </w:tc>
            </w:tr>
            <w:tr w:rsidR="00D31B5A" w14:paraId="5E951C5E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0662D9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0B2687" w14:textId="2EC6BFA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D1E115" w14:textId="19B427B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575.699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B4CCE0" w14:textId="2F6559F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-14,594.9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249CF2" w14:textId="5E3976E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3.24024e+06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A5B538" w14:textId="5D9366C4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-398,314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262638" w14:textId="7ADA47C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3.25541e+06</w:t>
                  </w:r>
                </w:p>
              </w:tc>
            </w:tr>
            <w:tr w:rsidR="00D31B5A" w14:paraId="28AC0C2F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8B1D27" w14:textId="585463C8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Beam-13(Square tube 80 X 80 X 5(21)[10])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EA3744" w14:textId="3884CF44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56D3DD" w14:textId="5A1034D9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-79.816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0AACEA" w14:textId="3AC85E2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-2,029.1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984880" w14:textId="33D182B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-268,352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2238E2" w14:textId="078FAFC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105,626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ED0A2C" w14:textId="2E57E36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270,460</w:t>
                  </w:r>
                </w:p>
              </w:tc>
            </w:tr>
            <w:tr w:rsidR="00D31B5A" w14:paraId="3F8BF71C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53980F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FD411B" w14:textId="7CBAB18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B7717D" w14:textId="2139E8E8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-79.834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89A997" w14:textId="45A8C3C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1,997.85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3BF640" w14:textId="766C802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-200,304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62BA68" w14:textId="3B7DAC4A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105,626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961AB8" w14:textId="5F477569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202,382</w:t>
                  </w:r>
                </w:p>
              </w:tc>
            </w:tr>
            <w:tr w:rsidR="00D31B5A" w14:paraId="61DBC7D2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A8311A" w14:textId="664C4AA9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Beam-14(Square tube 80 X 80 X 5(21)[5])</w:t>
                  </w: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708A90" w14:textId="17D92C9C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80812A" w14:textId="01910FC7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-328.56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E813B5" w14:textId="3516F42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344.736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48CC5C" w14:textId="4CA03742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-803,821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D4DBD0" w14:textId="3974B6D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57,025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016DBD" w14:textId="4D96CF10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804,494</w:t>
                  </w:r>
                </w:p>
              </w:tc>
            </w:tr>
            <w:tr w:rsidR="00D31B5A" w14:paraId="3B75438B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A5CDA9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CF86E9" w14:textId="2D926FC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779387" w14:textId="65D8074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-248.574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6377B0" w14:textId="2B9B252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5,445.56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F36605" w14:textId="79ED0927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-404,503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9D8172" w14:textId="15852205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-817,488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7BABA8" w14:textId="2F76CF3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410,197</w:t>
                  </w:r>
                </w:p>
              </w:tc>
            </w:tr>
            <w:tr w:rsidR="00D31B5A" w14:paraId="5423BB96" w14:textId="77777777" w:rsidTr="00D31B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F5E288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006CA0" w14:textId="7BF9448D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53FB36" w14:textId="24C7DCEB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-249.324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D90C39" w14:textId="2272FB6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11,112.6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B6DD17" w14:textId="3023D56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277,016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4CBB42" w14:textId="69BE4CE5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-817,488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B8AF23" w14:textId="4498D8CA" w:rsidR="00D31B5A" w:rsidRDefault="00D31B5A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288,378</w:t>
                  </w:r>
                </w:p>
              </w:tc>
            </w:tr>
            <w:tr w:rsidR="00D31B5A" w14:paraId="4F656FF9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4F3E63" w14:textId="77777777" w:rsidR="00D31B5A" w:rsidRPr="00A54E07" w:rsidRDefault="00D31B5A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193C8D" w14:textId="36C190E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4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34BCE0" w14:textId="3AE1C23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89.383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3E9413" w14:textId="01E59ED1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-9,886.79</w:t>
                  </w:r>
                </w:p>
              </w:tc>
              <w:tc>
                <w:tcPr>
                  <w:tcW w:w="70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C3674F" w14:textId="610A66AE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341,182</w:t>
                  </w:r>
                </w:p>
              </w:tc>
              <w:tc>
                <w:tcPr>
                  <w:tcW w:w="55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5F1A57" w14:textId="6712083D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685,723</w:t>
                  </w:r>
                </w:p>
              </w:tc>
              <w:tc>
                <w:tcPr>
                  <w:tcW w:w="88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8250E1" w14:textId="39D2F3A3" w:rsidR="00D31B5A" w:rsidRDefault="00D31B5A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351,158</w:t>
                  </w:r>
                </w:p>
              </w:tc>
            </w:tr>
          </w:tbl>
          <w:p w14:paraId="29BA154C" w14:textId="3BE1D120" w:rsidR="00EC2432" w:rsidRDefault="00EC2432" w:rsidP="000A7C6B"/>
        </w:tc>
      </w:tr>
    </w:tbl>
    <w:p w14:paraId="5BCC50FE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1D3D33EC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84BF817" w14:textId="3A91260A" w:rsidR="00EC2432" w:rsidRDefault="00D31B5A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85537843"/>
            <w:r>
              <w:lastRenderedPageBreak/>
              <w:t>Study Results</w:t>
            </w:r>
            <w:bookmarkEnd w:id="25"/>
          </w:p>
          <w:p w14:paraId="74590BEA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D31B5A" w14:paraId="59EDCFD1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5FA53D" w14:textId="086975B7" w:rsidR="00D31B5A" w:rsidRDefault="00D31B5A" w:rsidP="00D31B5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52CEEF" w14:textId="2DA3D327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D95C06" w14:textId="6AE267F5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AAC2AAC" w14:textId="4880C3F0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31B5A" w14:paraId="5D8AE1F4" w14:textId="77777777" w:rsidTr="00DD76E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4A5BC5" w14:textId="3607F8E5" w:rsidR="00D31B5A" w:rsidRPr="004D2956" w:rsidRDefault="00D31B5A" w:rsidP="00D31B5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AF5C0D" w14:textId="517C409F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C6CDABA" w14:textId="77777777" w:rsidR="00D31B5A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0.000e+00N/m^2</w:t>
                  </w:r>
                </w:p>
                <w:p w14:paraId="306B1D24" w14:textId="07100244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ADD6A7F" w14:textId="77777777" w:rsidR="00D31B5A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3.311e+06N/m^2</w:t>
                  </w:r>
                </w:p>
                <w:p w14:paraId="1849AD52" w14:textId="2B4B55F7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35873</w:t>
                  </w:r>
                </w:p>
              </w:tc>
            </w:tr>
            <w:tr w:rsidR="00D31B5A" w14:paraId="6DD56A8F" w14:textId="77777777" w:rsidTr="00DD76E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0B2C34" w14:textId="4B10E991" w:rsidR="00D31B5A" w:rsidRDefault="00D31B5A" w:rsidP="00D31B5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2DD31CC" wp14:editId="00DDB876">
                        <wp:extent cx="6858000" cy="3733165"/>
                        <wp:effectExtent l="0" t="0" r="0" b="635"/>
                        <wp:docPr id="892011352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2011352" name="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3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BAB8336" w14:textId="1E63963B" w:rsidR="00D31B5A" w:rsidRPr="004D2956" w:rsidRDefault="00D31B5A" w:rsidP="00D31B5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Support Structure-Static 1-Stress-Stress1</w:t>
                  </w:r>
                </w:p>
              </w:tc>
            </w:tr>
          </w:tbl>
          <w:p w14:paraId="3DCC99EB" w14:textId="77777777" w:rsidR="00D31B5A" w:rsidRDefault="00D31B5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08"/>
              <w:gridCol w:w="3124"/>
              <w:gridCol w:w="2413"/>
              <w:gridCol w:w="2393"/>
            </w:tblGrid>
            <w:tr w:rsidR="00D31B5A" w14:paraId="3B024EAF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2B9932" w14:textId="72EEA779" w:rsidR="00D31B5A" w:rsidRDefault="00D31B5A" w:rsidP="00D31B5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A0D913" w14:textId="1C4E2D51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B4736F" w14:textId="27EF52F1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0BD58BE" w14:textId="78F56B84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31B5A" w14:paraId="190DC3B5" w14:textId="77777777" w:rsidTr="00DD76E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2916B5C" w14:textId="4E02E1D1" w:rsidR="00D31B5A" w:rsidRPr="004D2956" w:rsidRDefault="00D31B5A" w:rsidP="00D31B5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FD095D0" w14:textId="4905ACB8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75478E" w14:textId="77777777" w:rsidR="00D31B5A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00105443" w14:textId="6846B367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7B40FCB" w14:textId="77777777" w:rsidR="00D31B5A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7.827e+00mm</w:t>
                  </w:r>
                </w:p>
                <w:p w14:paraId="0D7D4005" w14:textId="51CED32F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36235</w:t>
                  </w:r>
                </w:p>
              </w:tc>
            </w:tr>
            <w:tr w:rsidR="00D31B5A" w14:paraId="263ED307" w14:textId="77777777" w:rsidTr="00DD76E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19A740" w14:textId="0A6E124C" w:rsidR="00D31B5A" w:rsidRDefault="00D31B5A" w:rsidP="00D31B5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BC0A38F" wp14:editId="01E36ED7">
                        <wp:extent cx="6858000" cy="3733165"/>
                        <wp:effectExtent l="0" t="0" r="0" b="635"/>
                        <wp:docPr id="258914657" name="Pictur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8914657" name=""/>
                                <pic:cNvPicPr/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3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32283F" w14:textId="1A9F687F" w:rsidR="00D31B5A" w:rsidRPr="004D2956" w:rsidRDefault="00D31B5A" w:rsidP="00D31B5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Support Structure-Static 1-Displacement-Displacement1</w:t>
                  </w:r>
                </w:p>
              </w:tc>
            </w:tr>
          </w:tbl>
          <w:p w14:paraId="70C7076F" w14:textId="77777777" w:rsidR="00D31B5A" w:rsidRDefault="00D31B5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5"/>
              <w:gridCol w:w="3297"/>
              <w:gridCol w:w="2456"/>
              <w:gridCol w:w="2360"/>
            </w:tblGrid>
            <w:tr w:rsidR="00D31B5A" w14:paraId="62F7FB5A" w14:textId="77777777" w:rsidTr="00DD76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21BD08" w14:textId="5C2C5EE9" w:rsidR="00D31B5A" w:rsidRDefault="00D31B5A" w:rsidP="00D31B5A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5D906F" w14:textId="56209975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7AB277" w14:textId="5108A7F3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91D454A" w14:textId="66FFF0C2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31B5A" w14:paraId="39061219" w14:textId="77777777" w:rsidTr="00DD76E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E7292DF" w14:textId="1AEE6282" w:rsidR="00D31B5A" w:rsidRPr="004D2956" w:rsidRDefault="00D31B5A" w:rsidP="00D31B5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C79536B" w14:textId="7E2BB351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4EC6DC" w14:textId="77777777" w:rsidR="00D31B5A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</w:t>
                  </w:r>
                </w:p>
                <w:p w14:paraId="05822AFB" w14:textId="272FB798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272C4F" w14:textId="77777777" w:rsidR="00D31B5A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1.327e-05</w:t>
                  </w:r>
                </w:p>
                <w:p w14:paraId="6DB7A371" w14:textId="23DB9EAE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11420</w:t>
                  </w:r>
                </w:p>
              </w:tc>
            </w:tr>
            <w:tr w:rsidR="00D31B5A" w14:paraId="3A1E501C" w14:textId="77777777" w:rsidTr="00DD76E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F12039" w14:textId="73DB74C8" w:rsidR="00D31B5A" w:rsidRDefault="00D31B5A" w:rsidP="00D31B5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51C0E19" wp14:editId="72374705">
                        <wp:extent cx="6858000" cy="3733165"/>
                        <wp:effectExtent l="0" t="0" r="0" b="635"/>
                        <wp:docPr id="1584087821" name="Picture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4087821" name=""/>
                                <pic:cNvPicPr/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3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56E0E11" w14:textId="6B254130" w:rsidR="00D31B5A" w:rsidRPr="004D2956" w:rsidRDefault="00D31B5A" w:rsidP="00D31B5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Support Structure-Static 1-Strain-Strain1</w:t>
                  </w:r>
                </w:p>
              </w:tc>
            </w:tr>
          </w:tbl>
          <w:p w14:paraId="529AFA7A" w14:textId="77777777" w:rsidR="00D31B5A" w:rsidRDefault="00D31B5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D31B5A" w14:paraId="423F0AA9" w14:textId="77777777" w:rsidTr="00D31B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248A1F" w14:textId="0E777880" w:rsidR="00D31B5A" w:rsidRDefault="00D31B5A" w:rsidP="00D31B5A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B2F3C7" w14:textId="324096AF" w:rsidR="00D31B5A" w:rsidRDefault="00D31B5A" w:rsidP="00D31B5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D31B5A" w14:paraId="1CBA141B" w14:textId="77777777" w:rsidTr="009836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88C86B" w14:textId="4E52F232" w:rsidR="00D31B5A" w:rsidRPr="004D2956" w:rsidRDefault="00D31B5A" w:rsidP="00D31B5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013A552" w14:textId="483FE679" w:rsidR="00D31B5A" w:rsidRPr="004D2956" w:rsidRDefault="00D31B5A" w:rsidP="00D31B5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D31B5A" w14:paraId="3B8A3953" w14:textId="77777777" w:rsidTr="00D31B5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A21711" w14:textId="0DCC5EAE" w:rsidR="00D31B5A" w:rsidRDefault="00D31B5A" w:rsidP="00D31B5A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458E1AB" wp14:editId="72131908">
                        <wp:extent cx="6858000" cy="3733165"/>
                        <wp:effectExtent l="0" t="0" r="0" b="635"/>
                        <wp:docPr id="229214125" name="Picture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9214125" name=""/>
                                <pic:cNvPicPr/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3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5BB70D" w14:textId="59F7A618" w:rsidR="00D31B5A" w:rsidRPr="004D2956" w:rsidRDefault="00D31B5A" w:rsidP="00D31B5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Support Structure-Static 1-Displacement-Displacement1{1}</w:t>
                  </w:r>
                </w:p>
              </w:tc>
            </w:tr>
          </w:tbl>
          <w:p w14:paraId="27207C16" w14:textId="77777777" w:rsidR="00D31B5A" w:rsidRPr="000B04D4" w:rsidRDefault="00D31B5A" w:rsidP="000A7C6B"/>
          <w:bookmarkEnd w:id="22"/>
          <w:bookmarkEnd w:id="23"/>
          <w:bookmarkEnd w:id="24"/>
          <w:p w14:paraId="65342A07" w14:textId="6C2838EB" w:rsidR="00EC2432" w:rsidRDefault="00EC2432" w:rsidP="000A7C6B"/>
        </w:tc>
      </w:tr>
    </w:tbl>
    <w:p w14:paraId="4FFDB55B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29D8C19B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501319A" w14:textId="083409CE" w:rsidR="000B1701" w:rsidRDefault="00D31B5A" w:rsidP="00D31B5A">
            <w:pPr>
              <w:pStyle w:val="Heading1"/>
            </w:pPr>
            <w:bookmarkStart w:id="26" w:name="_Toc185537844"/>
            <w:r>
              <w:t>Conclusion</w:t>
            </w:r>
            <w:bookmarkEnd w:id="26"/>
          </w:p>
        </w:tc>
      </w:tr>
    </w:tbl>
    <w:p w14:paraId="03CCCE38" w14:textId="050A5EE0" w:rsidR="00AC3438" w:rsidRPr="00AC3438" w:rsidRDefault="00AC3438" w:rsidP="00FE0924"/>
    <w:sectPr w:rsidR="00AC3438" w:rsidRPr="00AC3438" w:rsidSect="00D31B5A">
      <w:footerReference w:type="default" r:id="rId39"/>
      <w:footerReference w:type="first" r:id="rId4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6CD9D" w14:textId="77777777" w:rsidR="00D31B5A" w:rsidRDefault="00D31B5A" w:rsidP="00F25CD7">
      <w:pPr>
        <w:spacing w:after="0" w:line="240" w:lineRule="auto"/>
      </w:pPr>
      <w:r>
        <w:separator/>
      </w:r>
    </w:p>
  </w:endnote>
  <w:endnote w:type="continuationSeparator" w:id="0">
    <w:p w14:paraId="6D30F7D8" w14:textId="77777777" w:rsidR="00D31B5A" w:rsidRDefault="00D31B5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6760DDCC" w14:textId="77777777" w:rsidTr="003E1AE9">
      <w:tc>
        <w:tcPr>
          <w:tcW w:w="867" w:type="pct"/>
        </w:tcPr>
        <w:p w14:paraId="378923D2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EBB1CE0" wp14:editId="4B4FA0F4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33007DB" w14:textId="07C74DA2" w:rsidR="00DC4D2F" w:rsidRDefault="00D31B5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4AA2ADD" w14:textId="269133D8" w:rsidR="00DC4D2F" w:rsidRDefault="00D31B5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Support Structure</w:t>
          </w:r>
        </w:p>
      </w:tc>
      <w:tc>
        <w:tcPr>
          <w:tcW w:w="0" w:type="auto"/>
          <w:vAlign w:val="bottom"/>
        </w:tcPr>
        <w:p w14:paraId="0F3B0CA5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A29BC5F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5C16942" w14:textId="77777777" w:rsidTr="00BF0BC4">
      <w:tc>
        <w:tcPr>
          <w:tcW w:w="1908" w:type="dxa"/>
        </w:tcPr>
        <w:p w14:paraId="3742946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8DE99D7" wp14:editId="1EC0A7D9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043D656" w14:textId="01DEEBE5" w:rsidR="00DC4D2F" w:rsidRDefault="00D31B5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15826D72" w14:textId="564FC92F" w:rsidR="00DC4D2F" w:rsidRDefault="00D31B5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Support Structure</w:t>
          </w:r>
        </w:p>
      </w:tc>
      <w:tc>
        <w:tcPr>
          <w:tcW w:w="360" w:type="dxa"/>
          <w:vAlign w:val="bottom"/>
        </w:tcPr>
        <w:p w14:paraId="47AD7DD7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7F0061B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7C249C" w14:textId="77777777" w:rsidR="00D31B5A" w:rsidRDefault="00D31B5A" w:rsidP="00F25CD7">
      <w:pPr>
        <w:spacing w:after="0" w:line="240" w:lineRule="auto"/>
      </w:pPr>
      <w:r>
        <w:separator/>
      </w:r>
    </w:p>
  </w:footnote>
  <w:footnote w:type="continuationSeparator" w:id="0">
    <w:p w14:paraId="32CC13ED" w14:textId="77777777" w:rsidR="00D31B5A" w:rsidRDefault="00D31B5A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5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94774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1B5A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E208"/>
  <w15:docId w15:val="{7321A5BC-FB64-4097-A3C8-0E3E4EA5A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21</Pages>
  <Words>2618</Words>
  <Characters>14927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Hp</dc:creator>
  <cp:lastModifiedBy>Nitin Khule</cp:lastModifiedBy>
  <cp:revision>1</cp:revision>
  <dcterms:created xsi:type="dcterms:W3CDTF">2024-12-19T20:55:00Z</dcterms:created>
  <dcterms:modified xsi:type="dcterms:W3CDTF">2024-12-19T20:56:00Z</dcterms:modified>
</cp:coreProperties>
</file>